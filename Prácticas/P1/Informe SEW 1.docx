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2B07F08">
            <wp:simplePos x="0" y="0"/>
            <wp:positionH relativeFrom="column">
              <wp:posOffset>-748041</wp:posOffset>
            </wp:positionH>
            <wp:positionV relativeFrom="page">
              <wp:align>top</wp:align>
            </wp:positionV>
            <wp:extent cx="7759700" cy="6692392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6692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65D1A82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D086C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77777777" w:rsid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FD63F6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Informe SEW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92D050"/>
                                      <w:sz w:val="56"/>
                                      <w:szCs w:val="48"/>
                                    </w:rPr>
                                  </w:pPr>
                                  <w:r w:rsidRPr="00FD63F6">
                                    <w:rPr>
                                      <w:color w:val="92D050"/>
                                      <w:sz w:val="56"/>
                                      <w:szCs w:val="48"/>
                                      <w:lang w:bidi="es-ES"/>
                                    </w:rPr>
                                    <w:t>HTML y 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58D1D116" w14:textId="77777777" w:rsid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FD63F6">
                              <w:rPr>
                                <w:color w:val="FFFFFF" w:themeColor="background1"/>
                                <w:lang w:bidi="es-ES"/>
                              </w:rPr>
                              <w:t>Informe SEW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92D050"/>
                                <w:sz w:val="56"/>
                                <w:szCs w:val="48"/>
                              </w:rPr>
                            </w:pPr>
                            <w:r w:rsidRPr="00FD63F6">
                              <w:rPr>
                                <w:color w:val="92D050"/>
                                <w:sz w:val="56"/>
                                <w:szCs w:val="48"/>
                                <w:lang w:bidi="es-ES"/>
                              </w:rPr>
                              <w:t>HTML y CSS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254B0560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6D0D8E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19 octubre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E802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5B19A77" w14:textId="66D72606" w:rsidR="00D077E9" w:rsidRPr="00FD63F6" w:rsidRDefault="00000000" w:rsidP="00AB02A7">
            <w:pPr>
              <w:rPr>
                <w:noProof/>
                <w:color w:val="FFFFFF" w:themeColor="background1"/>
              </w:rPr>
            </w:pPr>
            <w:sdt>
              <w:sdtPr>
                <w:rPr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FD63F6" w:rsidRPr="00FD63F6">
                  <w:rPr>
                    <w:noProof/>
                    <w:color w:val="FFFFFF" w:themeColor="background1"/>
                  </w:rPr>
                  <w:t>SEW - PL6</w:t>
                </w:r>
              </w:sdtContent>
            </w:sdt>
          </w:p>
          <w:p w14:paraId="297F87BF" w14:textId="09BBA4F5" w:rsidR="00D077E9" w:rsidRPr="00FD63F6" w:rsidRDefault="00D077E9" w:rsidP="00AB02A7">
            <w:pPr>
              <w:rPr>
                <w:noProof/>
                <w:color w:val="FFFFFF" w:themeColor="background1"/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 xml:space="preserve">Creado por: </w:t>
            </w:r>
            <w:r w:rsidR="00FD63F6" w:rsidRPr="00FD63F6">
              <w:rPr>
                <w:noProof/>
                <w:color w:val="92D050"/>
                <w:lang w:bidi="es-ES"/>
              </w:rPr>
              <w:t>Edu</w:t>
            </w:r>
            <w:r w:rsidR="00FD63F6" w:rsidRPr="00FD63F6">
              <w:rPr>
                <w:noProof/>
                <w:color w:val="92D050"/>
              </w:rPr>
              <w:t>ardo Blanco Bielsa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1A958C6B" w14:textId="73D3AACA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731B080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AEC88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" fillcolor="#537e25" stroked="f" strokeweight="2pt">
                <v:fill color2="#92da46" rotate="t" angle="270" colors="0 #537e25;.5 #7ab73a;1 #92da46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7638B1AB" w14:textId="0A87CF2F" w:rsidR="00D077E9" w:rsidRPr="00FD63F6" w:rsidRDefault="00FD63F6" w:rsidP="00FD63F6">
      <w:pPr>
        <w:pStyle w:val="Ttulo1"/>
        <w:numPr>
          <w:ilvl w:val="0"/>
          <w:numId w:val="1"/>
        </w:numPr>
        <w:rPr>
          <w:noProof/>
          <w:color w:val="auto"/>
        </w:rPr>
      </w:pPr>
      <w:r w:rsidRPr="00FD63F6">
        <w:rPr>
          <w:noProof/>
          <w:color w:val="auto"/>
          <w:lang w:bidi="es-ES"/>
        </w:rPr>
        <w:lastRenderedPageBreak/>
        <w:t>Descripción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D077E9" w:rsidRPr="00F45147" w14:paraId="385A871C" w14:textId="77777777" w:rsidTr="00DF027C">
        <w:trPr>
          <w:trHeight w:val="3546"/>
        </w:trPr>
        <w:tc>
          <w:tcPr>
            <w:tcW w:w="9999" w:type="dxa"/>
          </w:tcPr>
          <w:p w14:paraId="711CAECB" w14:textId="263AE38D" w:rsidR="00DF027C" w:rsidRPr="006D0D8E" w:rsidRDefault="00FD63F6" w:rsidP="00DF027C">
            <w:pPr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HTML</w:t>
            </w:r>
          </w:p>
          <w:p w14:paraId="03060A93" w14:textId="0F84AA10" w:rsidR="00FD63F6" w:rsidRPr="0067279D" w:rsidRDefault="00FD63F6" w:rsidP="00FD63F6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>La página web creada trata sobre Ruby, un lenguaje de programación orientado a objetos mundialmente reconocido. La página cuenta con 5 documentos html:</w:t>
            </w:r>
          </w:p>
          <w:p w14:paraId="19D0602D" w14:textId="3ACDCD7F" w:rsidR="00FD63F6" w:rsidRPr="0067279D" w:rsidRDefault="00FD63F6" w:rsidP="00FD63F6">
            <w:pPr>
              <w:pStyle w:val="Contenido"/>
              <w:numPr>
                <w:ilvl w:val="0"/>
                <w:numId w:val="2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index.html</w:t>
            </w:r>
            <w:r w:rsidRPr="0067279D">
              <w:rPr>
                <w:noProof/>
                <w:color w:val="auto"/>
                <w:sz w:val="24"/>
                <w:szCs w:val="20"/>
              </w:rPr>
              <w:t>: en este documento se explica brevemente qué es y cómo se estructura Ruby. Además, cuenta con un menú de navegación al resto de documentos, así como con un vídeo corto que detalla el lenguaje y una imagen con el logo de Ruby.</w:t>
            </w:r>
          </w:p>
          <w:p w14:paraId="6A066FB8" w14:textId="4AE0FB08" w:rsidR="00FD63F6" w:rsidRPr="0067279D" w:rsidRDefault="00FD63F6" w:rsidP="00FD63F6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autor.html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: en este documento se explica al detalle quién es el creador de Ruby (Yukihiro Matsumoto), y se explica su </w:t>
            </w:r>
            <w:r w:rsidRPr="0067279D">
              <w:rPr>
                <w:noProof/>
                <w:color w:val="auto"/>
                <w:sz w:val="24"/>
                <w:szCs w:val="20"/>
                <w:u w:val="single"/>
              </w:rPr>
              <w:t>biografía</w:t>
            </w:r>
            <w:r w:rsidRPr="0067279D">
              <w:rPr>
                <w:noProof/>
                <w:color w:val="auto"/>
                <w:sz w:val="24"/>
                <w:szCs w:val="20"/>
              </w:rPr>
              <w:t>, así como sus aportaciones al ámbito científico más destacadas</w:t>
            </w:r>
            <w:r w:rsidR="008A5FE1" w:rsidRPr="0067279D">
              <w:rPr>
                <w:noProof/>
                <w:color w:val="auto"/>
                <w:sz w:val="24"/>
                <w:szCs w:val="20"/>
              </w:rPr>
              <w:t xml:space="preserve"> detalladas en una tabla</w:t>
            </w:r>
            <w:r w:rsidRPr="0067279D">
              <w:rPr>
                <w:noProof/>
                <w:color w:val="auto"/>
                <w:sz w:val="24"/>
                <w:szCs w:val="20"/>
              </w:rPr>
              <w:t>. Además, se incluye un enlace externo al país natal del autor y el menú de navegación al resto de documentos.</w:t>
            </w:r>
          </w:p>
          <w:p w14:paraId="13F8E0BB" w14:textId="0882CCE2" w:rsidR="00FD63F6" w:rsidRPr="0067279D" w:rsidRDefault="00FD63F6" w:rsidP="00FD63F6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características.html</w:t>
            </w:r>
            <w:r w:rsidRPr="0067279D">
              <w:rPr>
                <w:noProof/>
                <w:color w:val="auto"/>
                <w:sz w:val="24"/>
                <w:szCs w:val="20"/>
              </w:rPr>
              <w:t>: en este documento se detallan todas las características que posee Ruby, tanto en forma textual como en forma de audio y el menú de navegación al resto de documentos.</w:t>
            </w:r>
          </w:p>
          <w:p w14:paraId="24D3005B" w14:textId="681F6F93" w:rsidR="00FD63F6" w:rsidRPr="0067279D" w:rsidRDefault="00FD63F6" w:rsidP="00FD63F6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formulario.html</w:t>
            </w:r>
            <w:r w:rsidRPr="0067279D">
              <w:rPr>
                <w:noProof/>
                <w:color w:val="auto"/>
                <w:sz w:val="24"/>
                <w:szCs w:val="20"/>
              </w:rPr>
              <w:t>: en este documento se incluye un formulario para recibir la próxima beta disponible del lenguaje. Para ello, el usuario introducirá su nombre, apellidos, e-mail, grado de satisfacción con el lenguaje y comentarios opcionales. También cuenta con el menú</w:t>
            </w:r>
          </w:p>
          <w:p w14:paraId="70C23B64" w14:textId="660A96BF" w:rsidR="00FD63F6" w:rsidRPr="006D0D8E" w:rsidRDefault="00FD63F6" w:rsidP="00FD63F6">
            <w:pPr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CSS</w:t>
            </w:r>
          </w:p>
          <w:p w14:paraId="3F460D54" w14:textId="0FFB3C25" w:rsidR="008A5FE1" w:rsidRPr="0067279D" w:rsidRDefault="008A5FE1" w:rsidP="00FD63F6">
            <w:pPr>
              <w:rPr>
                <w:b w:val="0"/>
                <w:bCs/>
                <w:noProof/>
                <w:color w:val="76B531"/>
                <w:sz w:val="24"/>
                <w:szCs w:val="20"/>
              </w:rPr>
            </w:pPr>
            <w:r w:rsidRPr="0067279D">
              <w:rPr>
                <w:b w:val="0"/>
                <w:bCs/>
                <w:noProof/>
                <w:color w:val="auto"/>
                <w:sz w:val="24"/>
                <w:szCs w:val="20"/>
              </w:rPr>
              <w:t>La página cuenta con 2 hojas de estilo:</w:t>
            </w:r>
          </w:p>
          <w:p w14:paraId="5BF419E1" w14:textId="4E8A5BD7" w:rsidR="008A5FE1" w:rsidRPr="0067279D" w:rsidRDefault="008A5FE1" w:rsidP="008A5FE1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noProof/>
                <w:color w:val="auto"/>
                <w:sz w:val="24"/>
                <w:szCs w:val="20"/>
              </w:rPr>
              <w:t>estilo.css</w:t>
            </w:r>
            <w:r w:rsidRPr="0067279D">
              <w:rPr>
                <w:noProof/>
                <w:color w:val="auto"/>
                <w:sz w:val="24"/>
                <w:szCs w:val="20"/>
              </w:rPr>
              <w:t>: en esta hoja de estilo se incluyen todas las configuraciones de color, tipos de letra usados, estilos y la configuración de las tablas.</w:t>
            </w:r>
            <w:r w:rsidR="0053572B" w:rsidRPr="0067279D">
              <w:rPr>
                <w:noProof/>
                <w:color w:val="auto"/>
                <w:sz w:val="24"/>
                <w:szCs w:val="20"/>
              </w:rPr>
              <w:t xml:space="preserve"> Esta hoja se aplica a los 5 documentos HTML mencionados anteriormente.</w:t>
            </w:r>
          </w:p>
          <w:p w14:paraId="45FAB71C" w14:textId="4368D235" w:rsidR="00F45147" w:rsidRPr="0067279D" w:rsidRDefault="008A5FE1" w:rsidP="00F45147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layout.css</w:t>
            </w:r>
            <w:r w:rsidRPr="0067279D">
              <w:rPr>
                <w:noProof/>
                <w:color w:val="auto"/>
                <w:sz w:val="24"/>
                <w:szCs w:val="20"/>
              </w:rPr>
              <w:t>: en esta hoja de estilos se incluyen todas</w:t>
            </w:r>
            <w:r w:rsidR="0053572B" w:rsidRPr="0067279D">
              <w:rPr>
                <w:noProof/>
                <w:color w:val="auto"/>
                <w:sz w:val="24"/>
                <w:szCs w:val="20"/>
              </w:rPr>
              <w:t xml:space="preserve"> las configuraciones relacionadas con el posicionamiento. Se usa un grid layout en todos los documentos, permitiendo así un resize correcto y adecuado para todos los dispositivos.</w:t>
            </w:r>
          </w:p>
          <w:p w14:paraId="0BF2B027" w14:textId="77777777" w:rsidR="00F45147" w:rsidRDefault="00F45147" w:rsidP="00F45147">
            <w:pPr>
              <w:pStyle w:val="Contenido"/>
              <w:rPr>
                <w:noProof/>
                <w:color w:val="auto"/>
              </w:rPr>
            </w:pPr>
          </w:p>
          <w:p w14:paraId="05624786" w14:textId="53F9F89C" w:rsidR="0053572B" w:rsidRPr="006D0D8E" w:rsidRDefault="0053572B" w:rsidP="0053572B">
            <w:pPr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Boceto de la página web</w:t>
            </w:r>
          </w:p>
          <w:p w14:paraId="31C020F1" w14:textId="77777777" w:rsidR="0053572B" w:rsidRDefault="0053572B" w:rsidP="0053572B">
            <w:pPr>
              <w:pStyle w:val="Contenido"/>
              <w:rPr>
                <w:noProof/>
                <w:color w:val="auto"/>
              </w:rPr>
            </w:pPr>
          </w:p>
          <w:p w14:paraId="408225E2" w14:textId="4A3FE260" w:rsidR="008A5FE1" w:rsidRDefault="00F45147" w:rsidP="00FD63F6">
            <w:pPr>
              <w:rPr>
                <w:b w:val="0"/>
                <w:bCs/>
                <w:noProof/>
                <w:color w:val="auto"/>
                <w:sz w:val="14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509885C5" wp14:editId="58BCE594">
                  <wp:extent cx="3668485" cy="3112034"/>
                  <wp:effectExtent l="0" t="0" r="825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521" cy="3118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76B531"/>
              </w:rPr>
              <w:t xml:space="preserve"> </w:t>
            </w:r>
            <w:r w:rsidRPr="00F45147">
              <w:rPr>
                <w:b w:val="0"/>
                <w:bCs/>
                <w:noProof/>
                <w:color w:val="auto"/>
                <w:sz w:val="14"/>
                <w:szCs w:val="10"/>
              </w:rPr>
              <w:t>Diseñado en Ipad</w:t>
            </w:r>
            <w:r>
              <w:rPr>
                <w:b w:val="0"/>
                <w:bCs/>
                <w:noProof/>
                <w:color w:val="auto"/>
                <w:sz w:val="14"/>
                <w:szCs w:val="10"/>
              </w:rPr>
              <w:t xml:space="preserve"> por </w:t>
            </w:r>
            <w:r w:rsidRPr="00F45147">
              <w:rPr>
                <w:b w:val="0"/>
                <w:bCs/>
                <w:i/>
                <w:iCs/>
                <w:noProof/>
                <w:color w:val="auto"/>
                <w:sz w:val="14"/>
                <w:szCs w:val="10"/>
              </w:rPr>
              <w:t>Eduardo Blanco Bielsa</w:t>
            </w:r>
          </w:p>
          <w:p w14:paraId="4ED41777" w14:textId="7B270B62" w:rsidR="00F45147" w:rsidRDefault="00F45147" w:rsidP="00FD63F6">
            <w:pPr>
              <w:rPr>
                <w:noProof/>
                <w:color w:val="76B531"/>
              </w:rPr>
            </w:pPr>
          </w:p>
          <w:p w14:paraId="23ECA84A" w14:textId="442521F5" w:rsidR="006D0D8E" w:rsidRPr="006D0D8E" w:rsidRDefault="006D0D8E" w:rsidP="00FD63F6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Estructura semántica de la web</w:t>
            </w:r>
          </w:p>
          <w:p w14:paraId="19085C1B" w14:textId="5F948D2B" w:rsidR="00FD63F6" w:rsidRPr="0067279D" w:rsidRDefault="006D0D8E" w:rsidP="00FD63F6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>La página web posee la siguiente estructura semántica:</w:t>
            </w:r>
          </w:p>
          <w:p w14:paraId="60F88A4E" w14:textId="25BB91D2" w:rsidR="006D0D8E" w:rsidRPr="0067279D" w:rsidRDefault="006D0D8E" w:rsidP="006D0D8E">
            <w:pPr>
              <w:pStyle w:val="Contenido"/>
              <w:numPr>
                <w:ilvl w:val="0"/>
                <w:numId w:val="5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head</w:t>
            </w:r>
            <w:r w:rsidRPr="0067279D">
              <w:rPr>
                <w:noProof/>
                <w:color w:val="auto"/>
                <w:sz w:val="24"/>
                <w:szCs w:val="20"/>
              </w:rPr>
              <w:t>: incluye los metadatos, los links a las hojas de estilo correspondientes, la codificación (UTF-8), el autor y una breve descripción de la página, entre otros.</w:t>
            </w:r>
          </w:p>
          <w:p w14:paraId="4BF8ACB4" w14:textId="7CE5DD04" w:rsidR="006D0D8E" w:rsidRPr="0067279D" w:rsidRDefault="006D0D8E" w:rsidP="006D0D8E">
            <w:pPr>
              <w:pStyle w:val="Contenido"/>
              <w:numPr>
                <w:ilvl w:val="0"/>
                <w:numId w:val="5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body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: incluye todo el contenido a visualizar. Todos los ficheros html contienen un elemento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nav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 xml:space="preserve"> (menú de navegación), 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un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aside</w:t>
            </w:r>
            <w:r w:rsidRPr="0067279D">
              <w:rPr>
                <w:rFonts w:ascii="Aharoni" w:hAnsi="Aharoni" w:cs="Aharoni" w:hint="cs"/>
                <w:i/>
                <w:iCs/>
                <w:noProof/>
                <w:color w:val="auto"/>
                <w:sz w:val="24"/>
                <w:szCs w:val="20"/>
              </w:rPr>
              <w:t xml:space="preserve"> 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>(imagen)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, un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main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 xml:space="preserve"> (texto principal organizado en bloques temáticos)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 y un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footer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 xml:space="preserve"> (autor)</w:t>
            </w:r>
            <w:r w:rsidRPr="0067279D">
              <w:rPr>
                <w:noProof/>
                <w:color w:val="auto"/>
                <w:sz w:val="24"/>
                <w:szCs w:val="20"/>
              </w:rPr>
              <w:t>.</w:t>
            </w:r>
          </w:p>
          <w:p w14:paraId="6465C8C2" w14:textId="77777777" w:rsidR="006D0D8E" w:rsidRDefault="006D0D8E" w:rsidP="006D0D8E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31FAF03" w14:textId="7DB7B154" w:rsidR="006D0D8E" w:rsidRPr="006D0D8E" w:rsidRDefault="006D0D8E" w:rsidP="006D0D8E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 xml:space="preserve">Estructura </w:t>
            </w:r>
            <w: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de posicionamiento</w:t>
            </w:r>
            <w: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 xml:space="preserve"> de la web</w:t>
            </w:r>
          </w:p>
          <w:p w14:paraId="15B99720" w14:textId="049B0754" w:rsidR="006D0D8E" w:rsidRPr="0067279D" w:rsidRDefault="006D0D8E" w:rsidP="006D0D8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 xml:space="preserve">La página web posee la siguiente estructura </w:t>
            </w:r>
            <w:r w:rsidR="0067279D" w:rsidRPr="0067279D">
              <w:rPr>
                <w:noProof/>
                <w:color w:val="auto"/>
                <w:sz w:val="24"/>
                <w:szCs w:val="20"/>
              </w:rPr>
              <w:t>de posicionamiento</w:t>
            </w:r>
            <w:r w:rsidRPr="0067279D">
              <w:rPr>
                <w:noProof/>
                <w:color w:val="auto"/>
                <w:sz w:val="24"/>
                <w:szCs w:val="20"/>
              </w:rPr>
              <w:t>:</w:t>
            </w:r>
          </w:p>
          <w:p w14:paraId="63690B30" w14:textId="26D2FDDD" w:rsidR="006D0D8E" w:rsidRPr="0067279D" w:rsidRDefault="0067279D" w:rsidP="0067279D">
            <w:pPr>
              <w:pStyle w:val="Contenido"/>
              <w:numPr>
                <w:ilvl w:val="0"/>
                <w:numId w:val="6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>Un grid layout que se extiende a todos los documentos con la siguiente organización:</w:t>
            </w:r>
          </w:p>
          <w:p w14:paraId="0761BEF6" w14:textId="47FDC5E1" w:rsidR="0067279D" w:rsidRPr="0067279D" w:rsidRDefault="0067279D" w:rsidP="0067279D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 xml:space="preserve">         </w:t>
            </w:r>
            <w:r>
              <w:rPr>
                <w:noProof/>
                <w:color w:val="auto"/>
                <w:sz w:val="24"/>
                <w:szCs w:val="20"/>
              </w:rPr>
              <w:t xml:space="preserve"> 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   </w:t>
            </w:r>
            <w:r w:rsidRPr="0067279D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258A3FD7" wp14:editId="43BFD985">
                  <wp:extent cx="2095792" cy="15051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F00AC" w14:textId="2C9556C7" w:rsidR="0067279D" w:rsidRPr="0067279D" w:rsidRDefault="0067279D" w:rsidP="0067279D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 xml:space="preserve">Notas: no existen advertencias relacionadas a los colores utilizados y no se han empleado etiquetas &lt;div&gt; </w:t>
            </w:r>
          </w:p>
          <w:p w14:paraId="693FED3F" w14:textId="4CC6DD0E" w:rsidR="0067279D" w:rsidRDefault="0067279D" w:rsidP="0067279D">
            <w:pPr>
              <w:pStyle w:val="Ttulo1"/>
              <w:numPr>
                <w:ilvl w:val="0"/>
                <w:numId w:val="1"/>
              </w:numPr>
              <w:rPr>
                <w:noProof/>
                <w:color w:val="auto"/>
              </w:rPr>
            </w:pPr>
            <w:r>
              <w:rPr>
                <w:noProof/>
                <w:color w:val="auto"/>
                <w:lang w:bidi="es-ES"/>
              </w:rPr>
              <w:t>Comprobación de la validación de documentos HTML y hojas de estilo CSS</w:t>
            </w:r>
          </w:p>
          <w:p w14:paraId="041B5016" w14:textId="73CCFB5B" w:rsidR="00FF400F" w:rsidRPr="00FF400F" w:rsidRDefault="00FF400F" w:rsidP="00FF400F">
            <w:pPr>
              <w:pStyle w:val="Ttulo1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  <w:t>Se van a usar las siguientes herramientas web</w:t>
            </w: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  <w:t xml:space="preserve"> proporcionadas en clase</w:t>
            </w: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  <w:t>:</w:t>
            </w:r>
          </w:p>
          <w:p w14:paraId="22D2BDE9" w14:textId="243F738D" w:rsidR="00FF400F" w:rsidRPr="00FF400F" w:rsidRDefault="00FF400F" w:rsidP="003944B0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https://validator.w3.org/nu/</w:t>
            </w:r>
          </w:p>
          <w:p w14:paraId="09CC536A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https://jigsaw.w3.org/css-validator</w:t>
            </w:r>
          </w:p>
          <w:p w14:paraId="7EA8ACB8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https://search.google.com/test/mobile-friendly</w:t>
            </w:r>
          </w:p>
          <w:p w14:paraId="27F71D49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https://bluetree.ai/screenfly</w:t>
            </w:r>
          </w:p>
          <w:p w14:paraId="4E2B3889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https://wave.webaim.org</w:t>
            </w:r>
          </w:p>
          <w:p w14:paraId="0817605A" w14:textId="6B24B064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https://achecks.ca/achecker</w:t>
            </w:r>
          </w:p>
          <w:p w14:paraId="1ED99DC3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8C1C359" w14:textId="31409BC6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6A4D393" w14:textId="4C555D4F" w:rsidR="003944B0" w:rsidRDefault="003944B0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01E96E4E" w14:textId="77777777" w:rsidR="003944B0" w:rsidRDefault="003944B0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EBC9A11" w14:textId="702BB8D3" w:rsidR="0067279D" w:rsidRDefault="0067279D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lastRenderedPageBreak/>
              <w:t>HTML</w:t>
            </w:r>
          </w:p>
          <w:p w14:paraId="585E7BB9" w14:textId="1234BAFE" w:rsidR="00FF400F" w:rsidRPr="00FF400F" w:rsidRDefault="00FF400F" w:rsidP="0067279D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NOTA: En todos los documentos aparecen los INFO tratados en clase.</w:t>
            </w:r>
          </w:p>
          <w:p w14:paraId="66DE4590" w14:textId="70C4C69C" w:rsidR="00FF400F" w:rsidRP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i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ndex.html:</w:t>
            </w:r>
          </w:p>
          <w:p w14:paraId="66FCE415" w14:textId="344A9AF8" w:rsidR="00FF400F" w:rsidRPr="00FF400F" w:rsidRDefault="00FF400F" w:rsidP="0067279D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2D27FBC7" wp14:editId="2594DC87">
                  <wp:extent cx="4526915" cy="3699492"/>
                  <wp:effectExtent l="0" t="0" r="698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044" cy="370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3E63A" w14:textId="391CAFE9" w:rsidR="0067279D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5BDA386" wp14:editId="67D127C0">
                  <wp:extent cx="4527346" cy="4326111"/>
                  <wp:effectExtent l="0" t="0" r="698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181" cy="432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54CEC" w14:textId="19D3B87D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6A595293" w14:textId="7FC1AFF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488530C" w14:textId="3CE6D5BE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EA2A074" w14:textId="3FF27874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403CCC9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0130D86C" w14:textId="3A3F4C56" w:rsidR="00FF400F" w:rsidRP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autor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.html:</w:t>
            </w:r>
          </w:p>
          <w:p w14:paraId="57B180F6" w14:textId="50E41D39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FDD8135" wp14:editId="638A6F7E">
                  <wp:extent cx="4216099" cy="384970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62" cy="385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1F57D" w14:textId="31F397F8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3F0DE7D" wp14:editId="182B241D">
                  <wp:extent cx="4215569" cy="3288766"/>
                  <wp:effectExtent l="0" t="0" r="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105" cy="330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9D4D1" w14:textId="1F0639F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CEA3249" w14:textId="4F9802E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5B3E602" w14:textId="318B93E6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2B5A8BC" w14:textId="1E17076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4837206" w14:textId="71BA4331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1B0A81D" w14:textId="412E1702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0358397" w14:textId="400605DB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21B7FC5" w14:textId="340180E8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8BB240A" w14:textId="7E6272B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1D7C394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B075171" w14:textId="1A916D1E" w:rsidR="00FF400F" w:rsidRP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caracteristicas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.html:</w:t>
            </w:r>
          </w:p>
          <w:p w14:paraId="55339672" w14:textId="371F640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A4D9831" w14:textId="5813DEB4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5A874DA2" wp14:editId="1F758778">
                  <wp:extent cx="3857385" cy="3614040"/>
                  <wp:effectExtent l="0" t="0" r="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754" cy="361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3922F" w14:textId="4E9FBC30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71F3CBC6" wp14:editId="06EA9390">
                  <wp:extent cx="3865069" cy="2987205"/>
                  <wp:effectExtent l="0" t="0" r="2540" b="381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384" cy="299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36A9B" w14:textId="5B1DAF19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CD3366A" w14:textId="6DDB3C4C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0EA52DDE" w14:textId="71DD53AB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2DFC5E6" w14:textId="6DB7EF4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463781F" w14:textId="3704048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02E3231" w14:textId="77484D66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BCE4CD3" w14:textId="2465FD6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7B79F46" w14:textId="5A66437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03793B0" w14:textId="0F297DC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5CB605C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C80DB8D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CDF8411" w14:textId="3BD667DD" w:rsid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lastRenderedPageBreak/>
              <w:t>formulario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.html:</w:t>
            </w:r>
          </w:p>
          <w:p w14:paraId="2B5B5617" w14:textId="263C892F" w:rsidR="00FF400F" w:rsidRDefault="00FF400F" w:rsidP="00FF400F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6B192BA3" wp14:editId="5D52DAC6">
                  <wp:extent cx="3753360" cy="36576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439" cy="365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788CB" w14:textId="145A4A7D" w:rsidR="00FF400F" w:rsidRDefault="00FF400F" w:rsidP="00FF400F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5AB96D19" wp14:editId="5BDBA51E">
                  <wp:extent cx="3750362" cy="2958353"/>
                  <wp:effectExtent l="0" t="0" r="254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209" cy="2969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E473B" w14:textId="7B3093F1" w:rsidR="00FF400F" w:rsidRPr="00FF400F" w:rsidRDefault="00FF400F" w:rsidP="0067279D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4E593B01" wp14:editId="286D10F7">
                  <wp:extent cx="3742124" cy="2532293"/>
                  <wp:effectExtent l="0" t="0" r="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254" cy="2541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C261D" w14:textId="77777777" w:rsidR="0067279D" w:rsidRPr="0067279D" w:rsidRDefault="0067279D" w:rsidP="0067279D">
            <w:pPr>
              <w:rPr>
                <w:rFonts w:ascii="Aharoni" w:hAnsi="Aharoni" w:cs="Aharoni" w:hint="cs"/>
                <w:noProof/>
                <w:color w:val="76B531"/>
                <w:u w:val="single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lastRenderedPageBreak/>
              <w:t>CSS</w:t>
            </w:r>
          </w:p>
          <w:p w14:paraId="712459FB" w14:textId="5022B648" w:rsid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estilo.css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:</w:t>
            </w:r>
          </w:p>
          <w:p w14:paraId="5EB7D04E" w14:textId="0A3D5AD8" w:rsidR="003944B0" w:rsidRPr="003944B0" w:rsidRDefault="003944B0" w:rsidP="003944B0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3944B0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6ED2B5A1" wp14:editId="248EE54A">
                  <wp:extent cx="6371590" cy="309181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68499" w14:textId="30D37C64" w:rsid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layout</w:t>
            </w: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.css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:</w:t>
            </w:r>
          </w:p>
          <w:p w14:paraId="3C57D009" w14:textId="3F4F1E59" w:rsidR="003944B0" w:rsidRPr="003944B0" w:rsidRDefault="003944B0" w:rsidP="003944B0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3944B0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594C0DA1" wp14:editId="55B3B666">
                  <wp:extent cx="6371590" cy="3174365"/>
                  <wp:effectExtent l="0" t="0" r="0" b="698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17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3D190" w14:textId="77777777" w:rsidR="003944B0" w:rsidRPr="003944B0" w:rsidRDefault="003944B0" w:rsidP="003944B0">
            <w:pPr>
              <w:pStyle w:val="Ttulo1"/>
              <w:rPr>
                <w:noProof/>
                <w:color w:val="auto"/>
                <w:sz w:val="24"/>
                <w:szCs w:val="14"/>
              </w:rPr>
            </w:pPr>
          </w:p>
          <w:p w14:paraId="1974A747" w14:textId="23AF7ADE" w:rsidR="0067279D" w:rsidRDefault="0067279D" w:rsidP="0067279D">
            <w:pPr>
              <w:pStyle w:val="Ttulo1"/>
              <w:rPr>
                <w:noProof/>
                <w:color w:val="auto"/>
              </w:rPr>
            </w:pPr>
          </w:p>
          <w:p w14:paraId="1E0951C5" w14:textId="6692B21B" w:rsidR="003944B0" w:rsidRDefault="003944B0" w:rsidP="0067279D">
            <w:pPr>
              <w:pStyle w:val="Ttulo1"/>
              <w:rPr>
                <w:noProof/>
                <w:color w:val="auto"/>
              </w:rPr>
            </w:pPr>
          </w:p>
          <w:p w14:paraId="24C790D9" w14:textId="77777777" w:rsidR="003944B0" w:rsidRPr="00FD63F6" w:rsidRDefault="003944B0" w:rsidP="0067279D">
            <w:pPr>
              <w:pStyle w:val="Ttulo1"/>
              <w:rPr>
                <w:noProof/>
                <w:color w:val="auto"/>
              </w:rPr>
            </w:pPr>
          </w:p>
          <w:p w14:paraId="233F0810" w14:textId="77777777" w:rsidR="006D0D8E" w:rsidRPr="00FD63F6" w:rsidRDefault="006D0D8E" w:rsidP="00FD63F6">
            <w:pPr>
              <w:pStyle w:val="Contenido"/>
              <w:rPr>
                <w:noProof/>
                <w:color w:val="auto"/>
              </w:rPr>
            </w:pPr>
          </w:p>
          <w:p w14:paraId="170CA2E9" w14:textId="6FFD6747" w:rsidR="003944B0" w:rsidRDefault="003944B0" w:rsidP="003944B0">
            <w:pPr>
              <w:pStyle w:val="Ttulo1"/>
              <w:numPr>
                <w:ilvl w:val="0"/>
                <w:numId w:val="1"/>
              </w:numPr>
              <w:rPr>
                <w:noProof/>
                <w:color w:val="auto"/>
              </w:rPr>
            </w:pPr>
            <w:r>
              <w:rPr>
                <w:noProof/>
                <w:color w:val="auto"/>
                <w:lang w:bidi="es-ES"/>
              </w:rPr>
              <w:lastRenderedPageBreak/>
              <w:t>Comprobación adaptabilidad</w:t>
            </w:r>
          </w:p>
          <w:p w14:paraId="676FFA63" w14:textId="2BE3EAE8" w:rsidR="003944B0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Index.html</w:t>
            </w:r>
          </w:p>
          <w:p w14:paraId="61B79015" w14:textId="6AA0CDC5" w:rsidR="00D03077" w:rsidRDefault="00D03077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D0307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5FBF872F" wp14:editId="3F08D280">
                  <wp:extent cx="2980486" cy="2166897"/>
                  <wp:effectExtent l="0" t="0" r="0" b="508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74" cy="217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B8936" w14:textId="43582906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07C40FF3" wp14:editId="2C4D815D">
                  <wp:extent cx="4175943" cy="2720148"/>
                  <wp:effectExtent l="0" t="0" r="0" b="444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596" cy="272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4712B" w14:textId="60586B2A" w:rsidR="00D03077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Autor.html</w:t>
            </w:r>
          </w:p>
          <w:p w14:paraId="3B142631" w14:textId="70FD1ACA" w:rsidR="00D03077" w:rsidRDefault="00D03077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D0307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5CEB032" wp14:editId="2519ED50">
                  <wp:extent cx="2966037" cy="2149889"/>
                  <wp:effectExtent l="0" t="0" r="635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135" cy="2163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7E27F" w14:textId="1C715860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drawing>
                <wp:inline distT="0" distB="0" distL="0" distR="0" wp14:anchorId="10A4D59B" wp14:editId="035F7D32">
                  <wp:extent cx="3880954" cy="2535732"/>
                  <wp:effectExtent l="0" t="0" r="571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328" cy="253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B9C9A" w14:textId="00F12BA3" w:rsidR="00D03077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Caracteristicas.html</w:t>
            </w:r>
          </w:p>
          <w:p w14:paraId="3F23AF35" w14:textId="511F4506" w:rsidR="00D03077" w:rsidRDefault="00D03077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D0307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2BBCC466" wp14:editId="1308BBF4">
                  <wp:extent cx="2942985" cy="2167790"/>
                  <wp:effectExtent l="0" t="0" r="0" b="444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44" cy="2178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048FD" w14:textId="282AB654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68992FB9" wp14:editId="72655B4E">
                  <wp:extent cx="3811280" cy="2566935"/>
                  <wp:effectExtent l="0" t="0" r="0" b="508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589" cy="25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1849E" w14:textId="14695B8C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28E9BB8A" w14:textId="29CC6105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20B2C606" w14:textId="77777777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51F52C1C" w14:textId="30CCD2EF" w:rsidR="00D03077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t>Formulario.html</w:t>
            </w:r>
          </w:p>
          <w:p w14:paraId="3CC4F869" w14:textId="0C81349C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2C17E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BB011CA" wp14:editId="3E4F8A80">
                  <wp:extent cx="2936906" cy="2159214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884" cy="216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12DDC" w14:textId="7CCB405E" w:rsidR="002C17E7" w:rsidRDefault="0088314E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A804BA5" wp14:editId="6138A3E8">
                  <wp:extent cx="4372858" cy="2942985"/>
                  <wp:effectExtent l="0" t="0" r="889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565" cy="294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8A0DB" w14:textId="2FC60381" w:rsidR="002C17E7" w:rsidRDefault="002C17E7" w:rsidP="002C17E7">
            <w:pPr>
              <w:pStyle w:val="Ttulo1"/>
              <w:numPr>
                <w:ilvl w:val="0"/>
                <w:numId w:val="1"/>
              </w:num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Comprobación accesibilidad</w:t>
            </w:r>
          </w:p>
          <w:p w14:paraId="703861EF" w14:textId="54FBDC5D" w:rsidR="0088314E" w:rsidRDefault="001E3C59" w:rsidP="001E3C59">
            <w:pPr>
              <w:pStyle w:val="Ttulo1"/>
              <w:rPr>
                <w:noProof/>
                <w:color w:val="auto"/>
              </w:rPr>
            </w:pPr>
            <w:r w:rsidRPr="001E3C59">
              <w:rPr>
                <w:noProof/>
                <w:color w:val="auto"/>
              </w:rPr>
              <w:drawing>
                <wp:inline distT="0" distB="0" distL="0" distR="0" wp14:anchorId="689A343D" wp14:editId="584E8896">
                  <wp:extent cx="1344706" cy="2540404"/>
                  <wp:effectExtent l="0" t="0" r="825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549" cy="255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1AC42" w14:textId="77777777" w:rsidR="0088314E" w:rsidRPr="0088314E" w:rsidRDefault="0088314E" w:rsidP="001E3C59">
            <w:pPr>
              <w:pStyle w:val="Ttulo1"/>
              <w:rPr>
                <w:noProof/>
                <w:color w:val="auto"/>
                <w:sz w:val="22"/>
                <w:szCs w:val="12"/>
              </w:rPr>
            </w:pPr>
          </w:p>
          <w:p w14:paraId="5FEF85C3" w14:textId="7257DAA0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t>Index.html</w:t>
            </w:r>
          </w:p>
          <w:p w14:paraId="2F6B1207" w14:textId="5479F7F9" w:rsidR="001E3C59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49F3DC1B" wp14:editId="6979CFDA">
                  <wp:extent cx="5536370" cy="2504995"/>
                  <wp:effectExtent l="0" t="0" r="762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577" cy="251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58D52" w14:textId="3B7A3CF7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F73836C" wp14:editId="0D85B236">
                  <wp:extent cx="4702628" cy="2326943"/>
                  <wp:effectExtent l="0" t="0" r="317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30" cy="232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1737C" w14:textId="57DABF2D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Autor.html</w:t>
            </w:r>
          </w:p>
          <w:p w14:paraId="7DE515A2" w14:textId="74815693" w:rsidR="001E3C59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65F4EB3" wp14:editId="13F9FE51">
                  <wp:extent cx="5524820" cy="2223913"/>
                  <wp:effectExtent l="0" t="0" r="0" b="508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325" cy="222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44566" w14:textId="2239DDD0" w:rsidR="001E3C59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drawing>
                <wp:inline distT="0" distB="0" distL="0" distR="0" wp14:anchorId="254FBE02" wp14:editId="1C4F1DE0">
                  <wp:extent cx="5523359" cy="2635624"/>
                  <wp:effectExtent l="0" t="0" r="127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810" cy="265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C8077" w14:textId="41273B9D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Caracteristicas.html</w:t>
            </w:r>
          </w:p>
          <w:p w14:paraId="1926BC8C" w14:textId="5CA8E656" w:rsidR="001E3C59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5B30270C" wp14:editId="0DC28E93">
                  <wp:extent cx="5509452" cy="2335230"/>
                  <wp:effectExtent l="0" t="0" r="0" b="825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123" cy="234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951AD" w14:textId="6D072E0F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567E67BD" wp14:editId="193DA59D">
                  <wp:extent cx="5509260" cy="2567401"/>
                  <wp:effectExtent l="0" t="0" r="0" b="444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187" cy="2579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3E4CB" w14:textId="5B81932A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14F79E62" w14:textId="77777777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5624C767" w14:textId="7BE461CF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t>Formulario.html</w:t>
            </w:r>
          </w:p>
          <w:p w14:paraId="03893C30" w14:textId="5DFA9D82" w:rsidR="001E3C59" w:rsidRPr="002C17E7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2797092" wp14:editId="0670C559">
                  <wp:extent cx="5494084" cy="209929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912" cy="210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1556A" w14:textId="0F8B2AB7" w:rsidR="002C17E7" w:rsidRDefault="0088314E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68F258E3" wp14:editId="28CDC024">
                  <wp:extent cx="5494020" cy="2743177"/>
                  <wp:effectExtent l="0" t="0" r="0" b="63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187" cy="275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E1D4A" w14:textId="41E68124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42F51313" w14:textId="4EE9A74E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74C42849" w14:textId="244A6744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55686129" w14:textId="77777777" w:rsidR="002C17E7" w:rsidRPr="00D0307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39D3B906" w14:textId="77777777" w:rsidR="00DF027C" w:rsidRDefault="00DF027C" w:rsidP="00DF027C">
            <w:pPr>
              <w:rPr>
                <w:noProof/>
              </w:rPr>
            </w:pPr>
          </w:p>
          <w:p w14:paraId="0A6DFB9E" w14:textId="5AB12951" w:rsidR="00DF027C" w:rsidRDefault="00DF027C" w:rsidP="00DF027C">
            <w:pPr>
              <w:pStyle w:val="Contenido"/>
              <w:rPr>
                <w:noProof/>
              </w:rPr>
            </w:pPr>
          </w:p>
        </w:tc>
      </w:tr>
      <w:tr w:rsidR="00DF027C" w14:paraId="43197E8B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03FE052F" w14:textId="1BCEBBC8" w:rsidR="00DF027C" w:rsidRPr="00DF027C" w:rsidRDefault="00DF027C" w:rsidP="002C17E7">
            <w:pPr>
              <w:pStyle w:val="Textodestacado"/>
              <w:rPr>
                <w:noProof/>
              </w:rPr>
            </w:pPr>
          </w:p>
        </w:tc>
      </w:tr>
      <w:tr w:rsidR="00DF027C" w14:paraId="0E3B71B5" w14:textId="77777777" w:rsidTr="00DF027C">
        <w:trPr>
          <w:trHeight w:val="5931"/>
        </w:trPr>
        <w:tc>
          <w:tcPr>
            <w:tcW w:w="9999" w:type="dxa"/>
          </w:tcPr>
          <w:p w14:paraId="76A47666" w14:textId="3890886E" w:rsidR="00DF027C" w:rsidRPr="00DF027C" w:rsidRDefault="00DF027C" w:rsidP="00DF027C">
            <w:pPr>
              <w:pStyle w:val="Contenido"/>
              <w:rPr>
                <w:noProof/>
              </w:rPr>
            </w:pPr>
          </w:p>
          <w:p w14:paraId="1E5F1354" w14:textId="77777777" w:rsidR="00DF027C" w:rsidRDefault="00DF027C" w:rsidP="00DF027C">
            <w:pPr>
              <w:pStyle w:val="Contenido"/>
              <w:rPr>
                <w:noProof/>
              </w:rPr>
            </w:pPr>
          </w:p>
          <w:p w14:paraId="6D9CF2A5" w14:textId="77777777"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3915A3D8" w14:textId="77777777"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14:paraId="1985F73C" w14:textId="77777777" w:rsidR="00AB02A7" w:rsidRDefault="00AB02A7" w:rsidP="00DF027C">
      <w:pPr>
        <w:rPr>
          <w:noProof/>
        </w:rPr>
      </w:pPr>
    </w:p>
    <w:p w14:paraId="436A8167" w14:textId="77777777" w:rsidR="0087605E" w:rsidRPr="00D70D02" w:rsidRDefault="0087605E" w:rsidP="00AB02A7">
      <w:pPr>
        <w:spacing w:after="200"/>
        <w:rPr>
          <w:noProof/>
        </w:rPr>
      </w:pPr>
    </w:p>
    <w:sectPr w:rsidR="0087605E" w:rsidRPr="00D70D02" w:rsidSect="00F45147">
      <w:headerReference w:type="default" r:id="rId38"/>
      <w:footerReference w:type="default" r:id="rId39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5BFC9" w14:textId="77777777" w:rsidR="001F21EF" w:rsidRDefault="001F21EF">
      <w:r>
        <w:separator/>
      </w:r>
    </w:p>
    <w:p w14:paraId="7B8B7FAC" w14:textId="77777777" w:rsidR="001F21EF" w:rsidRDefault="001F21EF"/>
  </w:endnote>
  <w:endnote w:type="continuationSeparator" w:id="0">
    <w:p w14:paraId="75B1B04A" w14:textId="77777777" w:rsidR="001F21EF" w:rsidRDefault="001F21EF">
      <w:r>
        <w:continuationSeparator/>
      </w:r>
    </w:p>
    <w:p w14:paraId="3CC4F195" w14:textId="77777777" w:rsidR="001F21EF" w:rsidRDefault="001F21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92D050"/>
        <w14:textFill>
          <w14:gradFill>
            <w14:gsLst>
              <w14:gs w14:pos="0">
                <w14:srgbClr w14:val="92D050">
                  <w14:shade w14:val="30000"/>
                  <w14:satMod w14:val="115000"/>
                </w14:srgbClr>
              </w14:gs>
              <w14:gs w14:pos="50000">
                <w14:srgbClr w14:val="92D050">
                  <w14:shade w14:val="67500"/>
                  <w14:satMod w14:val="115000"/>
                </w14:srgbClr>
              </w14:gs>
              <w14:gs w14:pos="100000">
                <w14:srgbClr w14:val="92D050">
                  <w14:shade w14:val="100000"/>
                  <w14:satMod w14:val="115000"/>
                </w14:srgbClr>
              </w14:gs>
            </w14:gsLst>
            <w14:lin w14:ang="16200000" w14:scaled="0"/>
          </w14:gradFill>
        </w14:textFill>
      </w:rPr>
    </w:sdtEndPr>
    <w:sdtContent>
      <w:p w14:paraId="4B14E146" w14:textId="77777777" w:rsidR="00DF027C" w:rsidRPr="00FF400F" w:rsidRDefault="00DF027C">
        <w:pPr>
          <w:pStyle w:val="Piedepgina"/>
          <w:jc w:val="center"/>
          <w:rPr>
            <w:noProof/>
            <w:color w:val="92D050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</w:pP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begin"/>
        </w: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instrText xml:space="preserve"> PAGE   \* MERGEFORMAT </w:instrText>
        </w: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separate"/>
        </w:r>
        <w:r w:rsidR="00AB02A7"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t>2</w:t>
        </w: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02D65" w14:textId="77777777" w:rsidR="001F21EF" w:rsidRDefault="001F21EF">
      <w:r>
        <w:separator/>
      </w:r>
    </w:p>
    <w:p w14:paraId="26FA2594" w14:textId="77777777" w:rsidR="001F21EF" w:rsidRDefault="001F21EF"/>
  </w:footnote>
  <w:footnote w:type="continuationSeparator" w:id="0">
    <w:p w14:paraId="09F662A2" w14:textId="77777777" w:rsidR="001F21EF" w:rsidRDefault="001F21EF">
      <w:r>
        <w:continuationSeparator/>
      </w:r>
    </w:p>
    <w:p w14:paraId="4C32A57C" w14:textId="77777777" w:rsidR="001F21EF" w:rsidRDefault="001F21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33D7341A" w:rsidR="00FD63F6" w:rsidRPr="00FD63F6" w:rsidRDefault="00FD63F6" w:rsidP="00FD63F6">
    <w:pPr>
      <w:pStyle w:val="Encabezado"/>
      <w:jc w:val="right"/>
      <w:rPr>
        <w:color w:val="auto"/>
      </w:rPr>
    </w:pPr>
    <w:r w:rsidRPr="00FD63F6">
      <w:rPr>
        <w:color w:val="auto"/>
      </w:rP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3"/>
  </w:num>
  <w:num w:numId="2" w16cid:durableId="179978827">
    <w:abstractNumId w:val="9"/>
  </w:num>
  <w:num w:numId="3" w16cid:durableId="302126787">
    <w:abstractNumId w:val="0"/>
  </w:num>
  <w:num w:numId="4" w16cid:durableId="599146915">
    <w:abstractNumId w:val="8"/>
  </w:num>
  <w:num w:numId="5" w16cid:durableId="295841500">
    <w:abstractNumId w:val="10"/>
  </w:num>
  <w:num w:numId="6" w16cid:durableId="1826163485">
    <w:abstractNumId w:val="5"/>
  </w:num>
  <w:num w:numId="7" w16cid:durableId="580407118">
    <w:abstractNumId w:val="11"/>
  </w:num>
  <w:num w:numId="8" w16cid:durableId="456874003">
    <w:abstractNumId w:val="7"/>
  </w:num>
  <w:num w:numId="9" w16cid:durableId="2022124354">
    <w:abstractNumId w:val="12"/>
  </w:num>
  <w:num w:numId="10" w16cid:durableId="514536363">
    <w:abstractNumId w:val="14"/>
  </w:num>
  <w:num w:numId="11" w16cid:durableId="1144355230">
    <w:abstractNumId w:val="1"/>
  </w:num>
  <w:num w:numId="12" w16cid:durableId="340476068">
    <w:abstractNumId w:val="2"/>
  </w:num>
  <w:num w:numId="13" w16cid:durableId="1547909198">
    <w:abstractNumId w:val="13"/>
  </w:num>
  <w:num w:numId="14" w16cid:durableId="197668867">
    <w:abstractNumId w:val="4"/>
  </w:num>
  <w:num w:numId="15" w16cid:durableId="14735264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2482E"/>
    <w:rsid w:val="00050324"/>
    <w:rsid w:val="000747A0"/>
    <w:rsid w:val="000A0150"/>
    <w:rsid w:val="000E63C9"/>
    <w:rsid w:val="00130E9D"/>
    <w:rsid w:val="00150A6D"/>
    <w:rsid w:val="00185B35"/>
    <w:rsid w:val="001E3C59"/>
    <w:rsid w:val="001F21EF"/>
    <w:rsid w:val="001F2BC8"/>
    <w:rsid w:val="001F5F6B"/>
    <w:rsid w:val="00243EBC"/>
    <w:rsid w:val="00246A35"/>
    <w:rsid w:val="00284348"/>
    <w:rsid w:val="002C17E7"/>
    <w:rsid w:val="002F51F5"/>
    <w:rsid w:val="00312137"/>
    <w:rsid w:val="0031764A"/>
    <w:rsid w:val="00330359"/>
    <w:rsid w:val="0033762F"/>
    <w:rsid w:val="00360494"/>
    <w:rsid w:val="00366C7E"/>
    <w:rsid w:val="00384EA3"/>
    <w:rsid w:val="003944B0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56C4D"/>
    <w:rsid w:val="0067279D"/>
    <w:rsid w:val="006D0D8E"/>
    <w:rsid w:val="006E5716"/>
    <w:rsid w:val="00701F48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8314E"/>
    <w:rsid w:val="008941AE"/>
    <w:rsid w:val="008A5FE1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9F7864"/>
    <w:rsid w:val="00A23AFA"/>
    <w:rsid w:val="00A31B3E"/>
    <w:rsid w:val="00A532F3"/>
    <w:rsid w:val="00A8489E"/>
    <w:rsid w:val="00AB02A7"/>
    <w:rsid w:val="00AC29F3"/>
    <w:rsid w:val="00B231E5"/>
    <w:rsid w:val="00C02B87"/>
    <w:rsid w:val="00C4086D"/>
    <w:rsid w:val="00CA1896"/>
    <w:rsid w:val="00CB5B28"/>
    <w:rsid w:val="00CF5371"/>
    <w:rsid w:val="00D03077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45147"/>
    <w:rsid w:val="00F52D27"/>
    <w:rsid w:val="00F83527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79D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000000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255E7B"/>
    <w:rsid w:val="00260B2D"/>
    <w:rsid w:val="003B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  <w:style w:type="paragraph" w:customStyle="1" w:styleId="DE0FE000A6104D489A1E23AA35EF0DAE">
    <w:name w:val="DE0FE000A6104D489A1E23AA35EF0DAE"/>
  </w:style>
  <w:style w:type="paragraph" w:customStyle="1" w:styleId="2BBADCFAC1464591AC5A431C61605CA4">
    <w:name w:val="2BBADCFAC1464591AC5A431C61605CA4"/>
  </w:style>
  <w:style w:type="paragraph" w:customStyle="1" w:styleId="3E942801DDF04024929CEA6D45E930FE">
    <w:name w:val="3E942801DDF04024929CEA6D45E930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132</TotalTime>
  <Pages>15</Pages>
  <Words>512</Words>
  <Characters>2925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5</cp:revision>
  <cp:lastPrinted>2006-08-01T17:47:00Z</cp:lastPrinted>
  <dcterms:created xsi:type="dcterms:W3CDTF">2022-10-18T20:57:00Z</dcterms:created>
  <dcterms:modified xsi:type="dcterms:W3CDTF">2022-10-19T13:44:00Z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