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EFEC5E5">
            <wp:simplePos x="0" y="0"/>
            <wp:positionH relativeFrom="page">
              <wp:align>left</wp:align>
            </wp:positionH>
            <wp:positionV relativeFrom="page">
              <wp:posOffset>-1857502</wp:posOffset>
            </wp:positionV>
            <wp:extent cx="11404048" cy="8553036"/>
            <wp:effectExtent l="0" t="0" r="6985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048" cy="855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5B1B846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E96D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56EC50E6" w:rsidR="00FD63F6" w:rsidRPr="00A4689C" w:rsidRDefault="00A4689C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9966"/>
                                      <w:sz w:val="56"/>
                                      <w:szCs w:val="48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XML</w:t>
                                  </w:r>
                                  <w:r w:rsidR="00707C77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 xml:space="preserve"> </w:t>
                                  </w:r>
                                  <w:r w:rsidR="00E72C55">
                                    <w:rPr>
                                      <w:color w:val="FF9966"/>
                                      <w:sz w:val="56"/>
                                      <w:szCs w:val="48"/>
                                      <w:lang w:bidi="es-ES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rgbClr w14:val="FF9966">
                                                <w14:shade w14:val="30000"/>
                                                <w14:satMod w14:val="115000"/>
                                              </w14:srgbClr>
                                            </w14:gs>
                                            <w14:gs w14:pos="50000">
                                              <w14:srgbClr w14:val="FF9966">
                                                <w14:shade w14:val="67500"/>
                                                <w14:satMod w14:val="115000"/>
                                              </w14:srgbClr>
                                            </w14:gs>
                                            <w14:gs w14:pos="100000">
                                              <w14:srgbClr w14:val="FF9966">
                                                <w14:shade w14:val="100000"/>
                                                <w14:satMod w14:val="115000"/>
                                              </w14:srgbClr>
                                            </w14:gs>
                                          </w14:gsLst>
                                          <w14:lin w14:ang="13500000" w14:scaled="0"/>
                                        </w14:gradFill>
                                      </w14:textFill>
                                    </w:rPr>
                                    <w:t>Ejercicio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56EC50E6" w:rsidR="00FD63F6" w:rsidRPr="00A4689C" w:rsidRDefault="00A4689C" w:rsidP="00FD63F6">
                            <w:pPr>
                              <w:pStyle w:val="Ttulo"/>
                              <w:spacing w:after="0"/>
                              <w:rPr>
                                <w:color w:val="FF9966"/>
                                <w:sz w:val="56"/>
                                <w:szCs w:val="48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XML</w:t>
                            </w:r>
                            <w:r w:rsidR="00707C77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E72C55">
                              <w:rPr>
                                <w:color w:val="FF9966"/>
                                <w:sz w:val="56"/>
                                <w:szCs w:val="48"/>
                                <w:lang w:bidi="es-ES"/>
                                <w14:textFill>
                                  <w14:gradFill>
                                    <w14:gsLst>
                                      <w14:gs w14:pos="0">
                                        <w14:srgbClr w14:val="FF9966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9966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9966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Ejercicio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5623F84A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0020CE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7 noviembre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A4689C"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Edu</w:t>
            </w:r>
            <w:r w:rsidR="00FD63F6" w:rsidRPr="00A4689C"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638B1AB" w14:textId="35C7FDAF" w:rsidR="00D077E9" w:rsidRPr="00E72C55" w:rsidRDefault="00AB02A7" w:rsidP="00E72C55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5B92E87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9966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9966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9966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A1ED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" fillcolor="#9c5531" stroked="f" strokeweight="2pt">
                <v:fill color2="#ff955b" rotate="t" angle="180" colors="0 #9c5531;.5 #e07d4b;1 #ff955b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3A0593" w:rsidRPr="00F45147" w14:paraId="65958345" w14:textId="77777777" w:rsidTr="007D551E">
        <w:trPr>
          <w:trHeight w:val="3546"/>
        </w:trPr>
        <w:tc>
          <w:tcPr>
            <w:tcW w:w="9994" w:type="dxa"/>
          </w:tcPr>
          <w:p w14:paraId="6D80D942" w14:textId="77777777" w:rsidR="003A0593" w:rsidRPr="00A4689C" w:rsidRDefault="003A0593" w:rsidP="007D551E">
            <w:pP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lastRenderedPageBreak/>
              <w:t>Tarea 1</w:t>
            </w:r>
          </w:p>
          <w:p w14:paraId="031B9897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t>Se ha  creado un script en python que permite convertir un fichero xml a un html5. Después se crearon dos hojas de estilo para el html (una para el estilo y otra para el posicionamiento). Este script abre automáticamente el fichero “xml.xml” y lo convierte a un nuevo fichero “redSocial.html”. Este es el resultado de una ejecución del script (usando las hojas de estilo):</w:t>
            </w:r>
          </w:p>
          <w:p w14:paraId="54B983A3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EA4F61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2ECFF493" wp14:editId="7AE66F6F">
                  <wp:extent cx="3899841" cy="4657344"/>
                  <wp:effectExtent l="0" t="0" r="5715" b="0"/>
                  <wp:docPr id="52" name="Imagen 52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52" descr="Texto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030" cy="46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BF98D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CA1984C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1E5C820A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DF578B9" w14:textId="7E42BD38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61620BF9" w14:textId="0972286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B849BD4" w14:textId="295B1EDC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7BBA7BA" w14:textId="651E612F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59834760" w14:textId="1C561F05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EF0C0EF" w14:textId="65265A8D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B6CC93D" w14:textId="6770DFDB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048C553" w14:textId="32C6E92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13EB5B81" w14:textId="472231A4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5D728E3" w14:textId="2A484ACF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26A9F79" w14:textId="3F74A83E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796730B5" w14:textId="06C475F6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9EE088D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2D2528CD" w14:textId="0CCCF1F5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noProof/>
                <w:color w:val="auto"/>
                <w:sz w:val="24"/>
                <w:szCs w:val="20"/>
              </w:rPr>
              <w:lastRenderedPageBreak/>
              <w:t>Comprobación de validez de las hojas de estilo y del documento html (usando las páginas proporcionadas para la tarea 1):</w:t>
            </w:r>
          </w:p>
          <w:p w14:paraId="2D6B08F0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059B00EA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b/>
                <w:bCs/>
                <w:noProof/>
                <w:color w:val="auto"/>
                <w:sz w:val="24"/>
                <w:szCs w:val="20"/>
              </w:rPr>
              <w:t>CSS</w:t>
            </w:r>
            <w:r>
              <w:rPr>
                <w:noProof/>
                <w:color w:val="auto"/>
                <w:sz w:val="24"/>
                <w:szCs w:val="20"/>
              </w:rPr>
              <w:t>:</w:t>
            </w:r>
          </w:p>
          <w:p w14:paraId="267ECC94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754DF2D4" wp14:editId="4A699272">
                  <wp:extent cx="4937760" cy="3288231"/>
                  <wp:effectExtent l="0" t="0" r="0" b="7620"/>
                  <wp:docPr id="53" name="Imagen 5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53" descr="Texto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72" cy="32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5B210" w14:textId="77777777" w:rsidR="00AC0086" w:rsidRDefault="00AC0086" w:rsidP="007D551E">
            <w:pPr>
              <w:pStyle w:val="Contenido"/>
              <w:rPr>
                <w:b/>
                <w:bCs/>
                <w:noProof/>
                <w:color w:val="auto"/>
                <w:sz w:val="24"/>
                <w:szCs w:val="20"/>
              </w:rPr>
            </w:pPr>
          </w:p>
          <w:p w14:paraId="335A7B46" w14:textId="77777777" w:rsidR="00AC0086" w:rsidRDefault="00AC0086" w:rsidP="007D551E">
            <w:pPr>
              <w:pStyle w:val="Contenido"/>
              <w:rPr>
                <w:b/>
                <w:bCs/>
                <w:noProof/>
                <w:color w:val="auto"/>
                <w:sz w:val="24"/>
                <w:szCs w:val="20"/>
              </w:rPr>
            </w:pPr>
          </w:p>
          <w:p w14:paraId="30A50A6D" w14:textId="3FCCEADA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b/>
                <w:bCs/>
                <w:noProof/>
                <w:color w:val="auto"/>
                <w:sz w:val="24"/>
                <w:szCs w:val="20"/>
              </w:rPr>
              <w:t>HTML</w:t>
            </w:r>
            <w:r>
              <w:rPr>
                <w:noProof/>
                <w:color w:val="auto"/>
                <w:sz w:val="24"/>
                <w:szCs w:val="20"/>
              </w:rPr>
              <w:t>:</w:t>
            </w:r>
          </w:p>
          <w:p w14:paraId="468DC7EC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621783B8" wp14:editId="3B2525ED">
                  <wp:extent cx="6371590" cy="2114550"/>
                  <wp:effectExtent l="0" t="0" r="0" b="0"/>
                  <wp:docPr id="56" name="Imagen 56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56" descr="Texto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B77C9" w14:textId="77777777" w:rsidR="003A0593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1964BD">
              <w:rPr>
                <w:noProof/>
                <w:color w:val="auto"/>
                <w:sz w:val="24"/>
                <w:szCs w:val="20"/>
              </w:rPr>
              <w:lastRenderedPageBreak/>
              <w:drawing>
                <wp:inline distT="0" distB="0" distL="0" distR="0" wp14:anchorId="1B2CC726" wp14:editId="1FE0AC50">
                  <wp:extent cx="5742432" cy="4977271"/>
                  <wp:effectExtent l="0" t="0" r="0" b="0"/>
                  <wp:docPr id="55" name="Imagen 55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55" descr="Captura de pantalla de computadora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032" cy="499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F25B3" w14:textId="77777777" w:rsidR="003A0593" w:rsidRPr="00EA4F61" w:rsidRDefault="003A0593" w:rsidP="007D551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p w14:paraId="3F060909" w14:textId="77777777" w:rsidR="003A0593" w:rsidRDefault="003A0593" w:rsidP="007D551E">
            <w:pPr>
              <w:rPr>
                <w:noProof/>
              </w:rPr>
            </w:pPr>
          </w:p>
        </w:tc>
      </w:tr>
    </w:tbl>
    <w:p w14:paraId="33D9E893" w14:textId="77777777" w:rsidR="003A0593" w:rsidRDefault="003A0593" w:rsidP="003A0593">
      <w:pPr>
        <w:spacing w:after="200"/>
        <w:rPr>
          <w:noProof/>
        </w:rPr>
      </w:pPr>
      <w:r w:rsidRPr="009258BA">
        <w:rPr>
          <w:noProof/>
        </w:rPr>
        <w:lastRenderedPageBreak/>
        <w:drawing>
          <wp:inline distT="0" distB="0" distL="0" distR="0" wp14:anchorId="093F32B0" wp14:editId="58883133">
            <wp:extent cx="6371590" cy="1419225"/>
            <wp:effectExtent l="0" t="0" r="0" b="9525"/>
            <wp:docPr id="57" name="Imagen 5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891" w14:textId="4CDA986A" w:rsidR="003A0593" w:rsidRDefault="003A0593" w:rsidP="003A0593">
      <w:pPr>
        <w:spacing w:after="200"/>
        <w:rPr>
          <w:noProof/>
        </w:rPr>
      </w:pPr>
      <w:r w:rsidRPr="009258BA">
        <w:rPr>
          <w:noProof/>
        </w:rPr>
        <w:lastRenderedPageBreak/>
        <w:drawing>
          <wp:inline distT="0" distB="0" distL="0" distR="0" wp14:anchorId="7BD45242" wp14:editId="1B649AED">
            <wp:extent cx="6371590" cy="3916680"/>
            <wp:effectExtent l="0" t="0" r="0" b="762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EA4E" w14:textId="1272BABE" w:rsidR="00AC0086" w:rsidRDefault="00AC0086" w:rsidP="003A0593">
      <w:pPr>
        <w:spacing w:after="200"/>
        <w:rPr>
          <w:noProof/>
        </w:rPr>
      </w:pPr>
      <w:r w:rsidRPr="00AC0086">
        <w:rPr>
          <w:noProof/>
        </w:rPr>
        <w:drawing>
          <wp:inline distT="0" distB="0" distL="0" distR="0" wp14:anchorId="0006786C" wp14:editId="3E4905DD">
            <wp:extent cx="6371590" cy="240792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B20" w14:textId="78595092" w:rsidR="00AC0086" w:rsidRDefault="00AC0086" w:rsidP="003A0593">
      <w:pPr>
        <w:spacing w:after="200"/>
        <w:rPr>
          <w:noProof/>
        </w:rPr>
      </w:pPr>
      <w:r w:rsidRPr="00AC0086">
        <w:rPr>
          <w:noProof/>
        </w:rPr>
        <w:lastRenderedPageBreak/>
        <w:drawing>
          <wp:inline distT="0" distB="0" distL="0" distR="0" wp14:anchorId="471E67C8" wp14:editId="7480480F">
            <wp:extent cx="3439005" cy="6001588"/>
            <wp:effectExtent l="0" t="0" r="9525" b="0"/>
            <wp:docPr id="10" name="Imagen 10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teléfono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EB40" w14:textId="15E165A4" w:rsidR="00AC0086" w:rsidRDefault="00AC0086" w:rsidP="003A0593">
      <w:pPr>
        <w:spacing w:after="200"/>
        <w:rPr>
          <w:noProof/>
        </w:rPr>
      </w:pPr>
      <w:r>
        <w:rPr>
          <w:noProof/>
        </w:rPr>
        <w:t>Instrucciones de uso del programa:</w:t>
      </w:r>
    </w:p>
    <w:p w14:paraId="0304F8BB" w14:textId="5E6A2778" w:rsidR="00AC0086" w:rsidRPr="0060547F" w:rsidRDefault="0060547F" w:rsidP="0060547F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 w:rsidRPr="0060547F">
        <w:rPr>
          <w:b w:val="0"/>
          <w:bCs/>
          <w:noProof/>
          <w:color w:val="auto"/>
        </w:rPr>
        <w:t xml:space="preserve">Ejecutarlo simplemente e importar la librería </w:t>
      </w:r>
      <w:r w:rsidRPr="0060547F">
        <w:rPr>
          <w:noProof/>
          <w:color w:val="auto"/>
        </w:rPr>
        <w:t>re</w:t>
      </w:r>
      <w:r w:rsidRPr="0060547F">
        <w:rPr>
          <w:b w:val="0"/>
          <w:bCs/>
          <w:noProof/>
          <w:color w:val="auto"/>
        </w:rPr>
        <w:t xml:space="preserve"> (para el tratamiento de los strings)</w:t>
      </w:r>
    </w:p>
    <w:p w14:paraId="2922A071" w14:textId="0CE6C8C0" w:rsidR="0060547F" w:rsidRDefault="0060547F" w:rsidP="0060547F">
      <w:pPr>
        <w:spacing w:after="200"/>
        <w:rPr>
          <w:noProof/>
        </w:rPr>
      </w:pPr>
      <w:r>
        <w:rPr>
          <w:noProof/>
        </w:rPr>
        <w:t>Versión de Python:</w:t>
      </w:r>
    </w:p>
    <w:p w14:paraId="26B8A984" w14:textId="40D1CF57" w:rsidR="00AC0086" w:rsidRPr="0060547F" w:rsidRDefault="0060547F" w:rsidP="003A0593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>3.9</w:t>
      </w:r>
    </w:p>
    <w:p w14:paraId="1D381341" w14:textId="0B475AF1" w:rsidR="00AC0086" w:rsidRDefault="00AC0086" w:rsidP="003A0593">
      <w:pPr>
        <w:spacing w:after="200"/>
        <w:rPr>
          <w:noProof/>
        </w:rPr>
      </w:pPr>
    </w:p>
    <w:p w14:paraId="4B78771D" w14:textId="677E69C7" w:rsidR="00AC0086" w:rsidRDefault="00AC0086" w:rsidP="003A0593">
      <w:pPr>
        <w:spacing w:after="200"/>
        <w:rPr>
          <w:noProof/>
        </w:rPr>
      </w:pPr>
    </w:p>
    <w:p w14:paraId="77ACD3C0" w14:textId="3C44727F" w:rsidR="00AC0086" w:rsidRDefault="00AC0086" w:rsidP="003A0593">
      <w:pPr>
        <w:spacing w:after="200"/>
        <w:rPr>
          <w:noProof/>
        </w:rPr>
      </w:pPr>
    </w:p>
    <w:p w14:paraId="28E954D2" w14:textId="77777777" w:rsidR="00AC0086" w:rsidRDefault="00AC0086" w:rsidP="003A0593">
      <w:pPr>
        <w:spacing w:after="200"/>
        <w:rPr>
          <w:noProof/>
        </w:rPr>
      </w:pPr>
    </w:p>
    <w:p w14:paraId="526D225C" w14:textId="77777777" w:rsidR="003A0593" w:rsidRPr="00A4689C" w:rsidRDefault="003A0593" w:rsidP="003A0593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lastRenderedPageBreak/>
        <w:t>Tarea 2</w:t>
      </w:r>
    </w:p>
    <w:p w14:paraId="3FCBFB8A" w14:textId="77777777" w:rsidR="003A0593" w:rsidRDefault="003A0593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t xml:space="preserve">Se ha  creado un script en python que permite convertir un fichero xml a un </w:t>
      </w:r>
      <w:r>
        <w:rPr>
          <w:b w:val="0"/>
          <w:bCs/>
          <w:noProof/>
          <w:color w:val="auto"/>
          <w:sz w:val="24"/>
          <w:szCs w:val="20"/>
        </w:rPr>
        <w:t>kml</w:t>
      </w:r>
      <w:r w:rsidRPr="00084C05">
        <w:rPr>
          <w:b w:val="0"/>
          <w:bCs/>
          <w:noProof/>
          <w:color w:val="auto"/>
          <w:sz w:val="24"/>
          <w:szCs w:val="20"/>
        </w:rPr>
        <w:t xml:space="preserve">. </w:t>
      </w:r>
      <w:r>
        <w:rPr>
          <w:b w:val="0"/>
          <w:bCs/>
          <w:noProof/>
          <w:color w:val="auto"/>
          <w:sz w:val="24"/>
          <w:szCs w:val="20"/>
        </w:rPr>
        <w:t>El script covierte automáticamente el archivo “xml.xml” a “redSocial.kml”. A continuación, se muestra una captura de Google Earth:</w:t>
      </w:r>
    </w:p>
    <w:p w14:paraId="0F7DA7FD" w14:textId="302D2395" w:rsidR="003A0593" w:rsidRDefault="003A0593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7D982DC4" wp14:editId="5220B6D5">
            <wp:extent cx="6371590" cy="3127375"/>
            <wp:effectExtent l="0" t="0" r="0" b="0"/>
            <wp:docPr id="59" name="Imagen 59" descr="Un mapa de una montañ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mapa de una montañ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5C0" w14:textId="77777777" w:rsidR="0060547F" w:rsidRDefault="0060547F" w:rsidP="0060547F">
      <w:pPr>
        <w:spacing w:after="200"/>
        <w:rPr>
          <w:noProof/>
        </w:rPr>
      </w:pPr>
      <w:r>
        <w:rPr>
          <w:noProof/>
        </w:rPr>
        <w:t>Instrucciones de uso del programa:</w:t>
      </w:r>
    </w:p>
    <w:p w14:paraId="13E31A2F" w14:textId="142E88D1" w:rsidR="0060547F" w:rsidRPr="0060547F" w:rsidRDefault="0060547F" w:rsidP="0060547F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 w:rsidRPr="0060547F">
        <w:rPr>
          <w:b w:val="0"/>
          <w:bCs/>
          <w:noProof/>
          <w:color w:val="auto"/>
        </w:rPr>
        <w:t>Ejecutarlo simplemente e importar la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librería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</w:t>
      </w:r>
      <w:r w:rsidRPr="0060547F">
        <w:rPr>
          <w:noProof/>
          <w:color w:val="auto"/>
        </w:rPr>
        <w:t>re</w:t>
      </w:r>
      <w:r w:rsidRPr="0060547F">
        <w:rPr>
          <w:b w:val="0"/>
          <w:bCs/>
          <w:noProof/>
          <w:color w:val="auto"/>
        </w:rPr>
        <w:t xml:space="preserve"> (para el tratamiento de los strings)</w:t>
      </w:r>
      <w:r>
        <w:rPr>
          <w:b w:val="0"/>
          <w:bCs/>
          <w:noProof/>
          <w:color w:val="auto"/>
        </w:rPr>
        <w:t xml:space="preserve"> y </w:t>
      </w:r>
      <w:r w:rsidRPr="0060547F">
        <w:rPr>
          <w:noProof/>
          <w:color w:val="auto"/>
        </w:rPr>
        <w:t>simplekml</w:t>
      </w:r>
      <w:r>
        <w:rPr>
          <w:b w:val="0"/>
          <w:bCs/>
          <w:noProof/>
          <w:color w:val="auto"/>
        </w:rPr>
        <w:t xml:space="preserve"> (para la creación de las coordenadas)</w:t>
      </w:r>
    </w:p>
    <w:p w14:paraId="0A70320D" w14:textId="77777777" w:rsidR="0060547F" w:rsidRDefault="0060547F" w:rsidP="0060547F">
      <w:pPr>
        <w:spacing w:after="200"/>
        <w:rPr>
          <w:noProof/>
        </w:rPr>
      </w:pPr>
      <w:r>
        <w:rPr>
          <w:noProof/>
        </w:rPr>
        <w:t>Versión de Python:</w:t>
      </w:r>
    </w:p>
    <w:p w14:paraId="0D3CE050" w14:textId="77777777" w:rsidR="0060547F" w:rsidRPr="0060547F" w:rsidRDefault="0060547F" w:rsidP="0060547F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>3.9</w:t>
      </w:r>
    </w:p>
    <w:p w14:paraId="4EBAD83B" w14:textId="7EFA8752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6C26627A" w14:textId="179CCEBF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75B42291" w14:textId="1A9F02D3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613C0CBA" w14:textId="57C11EA0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26C0BEE9" w14:textId="4B68C1DE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0CE23798" w14:textId="5D7B82CE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665608B4" w14:textId="0D98C280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386A6B90" w14:textId="65AD3C97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1FA5F6C" w14:textId="3D2B81A9" w:rsidR="0060547F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919F88D" w14:textId="77777777" w:rsidR="0060547F" w:rsidRPr="00084C05" w:rsidRDefault="0060547F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23F7EE37" w14:textId="77777777" w:rsidR="003A0593" w:rsidRPr="00A4689C" w:rsidRDefault="003A0593" w:rsidP="003A0593">
      <w:pP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Aharoni" w:hAnsi="Aharoni" w:cs="Aharoni"/>
          <w:noProof/>
          <w:color w:val="FF9966"/>
          <w14:textFill>
            <w14:gradFill>
              <w14:gsLst>
                <w14:gs w14:pos="0">
                  <w14:srgbClr w14:val="FF9966">
                    <w14:shade w14:val="30000"/>
                    <w14:satMod w14:val="115000"/>
                  </w14:srgbClr>
                </w14:gs>
                <w14:gs w14:pos="50000">
                  <w14:srgbClr w14:val="FF9966">
                    <w14:shade w14:val="67500"/>
                    <w14:satMod w14:val="115000"/>
                  </w14:srgbClr>
                </w14:gs>
                <w14:gs w14:pos="100000">
                  <w14:srgbClr w14:val="FF996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lastRenderedPageBreak/>
        <w:t>Tarea 3</w:t>
      </w:r>
    </w:p>
    <w:p w14:paraId="797A6774" w14:textId="77777777" w:rsidR="003A0593" w:rsidRDefault="003A0593" w:rsidP="003A0593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084C05">
        <w:rPr>
          <w:b w:val="0"/>
          <w:bCs/>
          <w:noProof/>
          <w:color w:val="auto"/>
          <w:sz w:val="24"/>
          <w:szCs w:val="20"/>
        </w:rPr>
        <w:t xml:space="preserve">Se ha  creado un script en python que permite convertir un fichero xml a un </w:t>
      </w:r>
      <w:r>
        <w:rPr>
          <w:b w:val="0"/>
          <w:bCs/>
          <w:noProof/>
          <w:color w:val="auto"/>
          <w:sz w:val="24"/>
          <w:szCs w:val="20"/>
        </w:rPr>
        <w:t>svg</w:t>
      </w:r>
      <w:r w:rsidRPr="00084C05">
        <w:rPr>
          <w:b w:val="0"/>
          <w:bCs/>
          <w:noProof/>
          <w:color w:val="auto"/>
          <w:sz w:val="24"/>
          <w:szCs w:val="20"/>
        </w:rPr>
        <w:t xml:space="preserve">. </w:t>
      </w:r>
      <w:r>
        <w:rPr>
          <w:b w:val="0"/>
          <w:bCs/>
          <w:noProof/>
          <w:color w:val="auto"/>
          <w:sz w:val="24"/>
          <w:szCs w:val="20"/>
        </w:rPr>
        <w:t>El script covierte automáticamente el archivo “xml.xml” a “redSocial.svg”. A continuación, se muestra una captura del svg generado:</w:t>
      </w:r>
    </w:p>
    <w:p w14:paraId="201FF6EB" w14:textId="58437126" w:rsidR="00707C77" w:rsidRDefault="003A0593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FD2763">
        <w:rPr>
          <w:b w:val="0"/>
          <w:bCs/>
          <w:noProof/>
          <w:color w:val="auto"/>
          <w:sz w:val="24"/>
          <w:szCs w:val="20"/>
        </w:rPr>
        <w:drawing>
          <wp:inline distT="0" distB="0" distL="0" distR="0" wp14:anchorId="4C12E252" wp14:editId="14A13F2D">
            <wp:extent cx="4013994" cy="4242816"/>
            <wp:effectExtent l="0" t="0" r="5715" b="5715"/>
            <wp:docPr id="61" name="Imagen 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141" cy="42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C48" w14:textId="77777777" w:rsidR="0060547F" w:rsidRDefault="0060547F" w:rsidP="0060547F">
      <w:pPr>
        <w:spacing w:after="200"/>
        <w:rPr>
          <w:noProof/>
        </w:rPr>
      </w:pPr>
      <w:r>
        <w:rPr>
          <w:noProof/>
        </w:rPr>
        <w:t>Instrucciones de uso del programa:</w:t>
      </w:r>
    </w:p>
    <w:p w14:paraId="61C380C0" w14:textId="56BFD877" w:rsidR="0060547F" w:rsidRPr="0060547F" w:rsidRDefault="0060547F" w:rsidP="0060547F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 w:rsidRPr="0060547F">
        <w:rPr>
          <w:b w:val="0"/>
          <w:bCs/>
          <w:noProof/>
          <w:color w:val="auto"/>
        </w:rPr>
        <w:t>Ejecutarlo simplemente e importar la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librería</w:t>
      </w:r>
      <w:r>
        <w:rPr>
          <w:b w:val="0"/>
          <w:bCs/>
          <w:noProof/>
          <w:color w:val="auto"/>
        </w:rPr>
        <w:t>s</w:t>
      </w:r>
      <w:r w:rsidRPr="0060547F">
        <w:rPr>
          <w:b w:val="0"/>
          <w:bCs/>
          <w:noProof/>
          <w:color w:val="auto"/>
        </w:rPr>
        <w:t xml:space="preserve"> </w:t>
      </w:r>
      <w:r w:rsidRPr="0060547F">
        <w:rPr>
          <w:noProof/>
          <w:color w:val="auto"/>
        </w:rPr>
        <w:t>re</w:t>
      </w:r>
      <w:r w:rsidRPr="0060547F">
        <w:rPr>
          <w:b w:val="0"/>
          <w:bCs/>
          <w:noProof/>
          <w:color w:val="auto"/>
        </w:rPr>
        <w:t xml:space="preserve"> (para el tratamiento de los strings)</w:t>
      </w:r>
      <w:r>
        <w:rPr>
          <w:b w:val="0"/>
          <w:bCs/>
          <w:noProof/>
          <w:color w:val="auto"/>
        </w:rPr>
        <w:t xml:space="preserve"> y </w:t>
      </w:r>
      <w:r w:rsidRPr="000C35BB">
        <w:rPr>
          <w:noProof/>
          <w:color w:val="auto"/>
        </w:rPr>
        <w:t>cairo</w:t>
      </w:r>
      <w:r>
        <w:rPr>
          <w:b w:val="0"/>
          <w:bCs/>
          <w:noProof/>
          <w:color w:val="auto"/>
        </w:rPr>
        <w:t xml:space="preserve"> (</w:t>
      </w:r>
      <w:r w:rsidR="000C35BB">
        <w:rPr>
          <w:b w:val="0"/>
          <w:bCs/>
          <w:noProof/>
          <w:color w:val="auto"/>
        </w:rPr>
        <w:t>para la creación y dibujo de los rectángulos gráficos</w:t>
      </w:r>
      <w:r>
        <w:rPr>
          <w:b w:val="0"/>
          <w:bCs/>
          <w:noProof/>
          <w:color w:val="auto"/>
        </w:rPr>
        <w:t>)</w:t>
      </w:r>
      <w:r w:rsidR="000C35BB">
        <w:rPr>
          <w:b w:val="0"/>
          <w:bCs/>
          <w:noProof/>
          <w:color w:val="auto"/>
        </w:rPr>
        <w:t xml:space="preserve">. ¡Cuidado  con esta última librería, pues puede dar problemas con los wheels al instalarla!. También se la puede encontrar como </w:t>
      </w:r>
      <w:r w:rsidR="000C35BB" w:rsidRPr="000C35BB">
        <w:rPr>
          <w:noProof/>
          <w:color w:val="auto"/>
        </w:rPr>
        <w:t>pycairo</w:t>
      </w:r>
      <w:r w:rsidR="000C35BB">
        <w:rPr>
          <w:noProof/>
          <w:color w:val="auto"/>
        </w:rPr>
        <w:t>.</w:t>
      </w:r>
    </w:p>
    <w:p w14:paraId="242F213D" w14:textId="77777777" w:rsidR="0060547F" w:rsidRDefault="0060547F" w:rsidP="0060547F">
      <w:pPr>
        <w:spacing w:after="200"/>
        <w:rPr>
          <w:noProof/>
        </w:rPr>
      </w:pPr>
      <w:r>
        <w:rPr>
          <w:noProof/>
        </w:rPr>
        <w:t>Versión de Python:</w:t>
      </w:r>
    </w:p>
    <w:p w14:paraId="3F1AF2AF" w14:textId="77777777" w:rsidR="0060547F" w:rsidRPr="0060547F" w:rsidRDefault="0060547F" w:rsidP="0060547F">
      <w:pPr>
        <w:pStyle w:val="Prrafodelista"/>
        <w:numPr>
          <w:ilvl w:val="0"/>
          <w:numId w:val="18"/>
        </w:numPr>
        <w:spacing w:after="200"/>
        <w:rPr>
          <w:b w:val="0"/>
          <w:bCs/>
          <w:noProof/>
          <w:color w:val="auto"/>
        </w:rPr>
      </w:pPr>
      <w:r>
        <w:rPr>
          <w:b w:val="0"/>
          <w:bCs/>
          <w:noProof/>
          <w:color w:val="auto"/>
        </w:rPr>
        <w:t>3.9</w:t>
      </w:r>
    </w:p>
    <w:p w14:paraId="2E5893A0" w14:textId="77777777" w:rsidR="0060547F" w:rsidRPr="00AC0086" w:rsidRDefault="0060547F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sectPr w:rsidR="0060547F" w:rsidRPr="00AC0086" w:rsidSect="00F45147">
      <w:headerReference w:type="default" r:id="rId19"/>
      <w:footerReference w:type="default" r:id="rId20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C2A20" w14:textId="77777777" w:rsidR="00302A1C" w:rsidRDefault="00302A1C">
      <w:r>
        <w:separator/>
      </w:r>
    </w:p>
    <w:p w14:paraId="0018F1F5" w14:textId="77777777" w:rsidR="00302A1C" w:rsidRDefault="00302A1C"/>
  </w:endnote>
  <w:endnote w:type="continuationSeparator" w:id="0">
    <w:p w14:paraId="1F92ECE0" w14:textId="77777777" w:rsidR="00302A1C" w:rsidRDefault="00302A1C">
      <w:r>
        <w:continuationSeparator/>
      </w:r>
    </w:p>
    <w:p w14:paraId="62960CD6" w14:textId="77777777" w:rsidR="00302A1C" w:rsidRDefault="00302A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EE8732"/>
        <w14:textFill>
          <w14:gradFill>
            <w14:gsLst>
              <w14:gs w14:pos="0">
                <w14:srgbClr w14:val="EE8732">
                  <w14:shade w14:val="30000"/>
                  <w14:satMod w14:val="115000"/>
                </w14:srgbClr>
              </w14:gs>
              <w14:gs w14:pos="50000">
                <w14:srgbClr w14:val="EE8732">
                  <w14:shade w14:val="67500"/>
                  <w14:satMod w14:val="115000"/>
                </w14:srgbClr>
              </w14:gs>
              <w14:gs w14:pos="100000">
                <w14:srgbClr w14:val="EE8732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EA4F61" w:rsidRDefault="00DF027C">
        <w:pPr>
          <w:pStyle w:val="Piedepgina"/>
          <w:jc w:val="center"/>
          <w:rPr>
            <w:noProof/>
            <w:color w:val="EE8732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EA4F61">
          <w:rPr>
            <w:noProof/>
            <w:color w:val="EE8732"/>
            <w:lang w:bidi="es-ES"/>
            <w14:textFill>
              <w14:gradFill>
                <w14:gsLst>
                  <w14:gs w14:pos="0">
                    <w14:srgbClr w14:val="EE8732">
                      <w14:shade w14:val="30000"/>
                      <w14:satMod w14:val="115000"/>
                    </w14:srgbClr>
                  </w14:gs>
                  <w14:gs w14:pos="50000">
                    <w14:srgbClr w14:val="EE8732">
                      <w14:shade w14:val="67500"/>
                      <w14:satMod w14:val="115000"/>
                    </w14:srgbClr>
                  </w14:gs>
                  <w14:gs w14:pos="100000">
                    <w14:srgbClr w14:val="EE8732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168CC" w14:textId="77777777" w:rsidR="00302A1C" w:rsidRDefault="00302A1C">
      <w:r>
        <w:separator/>
      </w:r>
    </w:p>
    <w:p w14:paraId="711E27CF" w14:textId="77777777" w:rsidR="00302A1C" w:rsidRDefault="00302A1C"/>
  </w:footnote>
  <w:footnote w:type="continuationSeparator" w:id="0">
    <w:p w14:paraId="2BA3BB62" w14:textId="77777777" w:rsidR="00302A1C" w:rsidRDefault="00302A1C">
      <w:r>
        <w:continuationSeparator/>
      </w:r>
    </w:p>
    <w:p w14:paraId="43585680" w14:textId="77777777" w:rsidR="00302A1C" w:rsidRDefault="00302A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1"/>
  </w:num>
  <w:num w:numId="3" w16cid:durableId="302126787">
    <w:abstractNumId w:val="0"/>
  </w:num>
  <w:num w:numId="4" w16cid:durableId="599146915">
    <w:abstractNumId w:val="10"/>
  </w:num>
  <w:num w:numId="5" w16cid:durableId="295841500">
    <w:abstractNumId w:val="13"/>
  </w:num>
  <w:num w:numId="6" w16cid:durableId="1826163485">
    <w:abstractNumId w:val="6"/>
  </w:num>
  <w:num w:numId="7" w16cid:durableId="580407118">
    <w:abstractNumId w:val="14"/>
  </w:num>
  <w:num w:numId="8" w16cid:durableId="456874003">
    <w:abstractNumId w:val="9"/>
  </w:num>
  <w:num w:numId="9" w16cid:durableId="2022124354">
    <w:abstractNumId w:val="15"/>
  </w:num>
  <w:num w:numId="10" w16cid:durableId="514536363">
    <w:abstractNumId w:val="17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6"/>
  </w:num>
  <w:num w:numId="14" w16cid:durableId="197668867">
    <w:abstractNumId w:val="5"/>
  </w:num>
  <w:num w:numId="15" w16cid:durableId="1473526487">
    <w:abstractNumId w:val="8"/>
  </w:num>
  <w:num w:numId="16" w16cid:durableId="196819890">
    <w:abstractNumId w:val="12"/>
  </w:num>
  <w:num w:numId="17" w16cid:durableId="311570670">
    <w:abstractNumId w:val="1"/>
  </w:num>
  <w:num w:numId="18" w16cid:durableId="13102819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20CE"/>
    <w:rsid w:val="0002482E"/>
    <w:rsid w:val="00050324"/>
    <w:rsid w:val="00063332"/>
    <w:rsid w:val="000747A0"/>
    <w:rsid w:val="00084C05"/>
    <w:rsid w:val="0009527B"/>
    <w:rsid w:val="000A0150"/>
    <w:rsid w:val="000B18DB"/>
    <w:rsid w:val="000C35BB"/>
    <w:rsid w:val="000E63C9"/>
    <w:rsid w:val="00100802"/>
    <w:rsid w:val="001137B7"/>
    <w:rsid w:val="00125FBC"/>
    <w:rsid w:val="00130E9D"/>
    <w:rsid w:val="00150A6D"/>
    <w:rsid w:val="00185B35"/>
    <w:rsid w:val="001964BD"/>
    <w:rsid w:val="001E3C59"/>
    <w:rsid w:val="001F2BC8"/>
    <w:rsid w:val="001F5F6B"/>
    <w:rsid w:val="00243EBC"/>
    <w:rsid w:val="00246A35"/>
    <w:rsid w:val="00284348"/>
    <w:rsid w:val="002C17E7"/>
    <w:rsid w:val="002F51F5"/>
    <w:rsid w:val="00302A1C"/>
    <w:rsid w:val="00312137"/>
    <w:rsid w:val="0031764A"/>
    <w:rsid w:val="00330359"/>
    <w:rsid w:val="00332D8F"/>
    <w:rsid w:val="0033762F"/>
    <w:rsid w:val="00343299"/>
    <w:rsid w:val="00360494"/>
    <w:rsid w:val="00366C7E"/>
    <w:rsid w:val="00384EA3"/>
    <w:rsid w:val="003944B0"/>
    <w:rsid w:val="003A0593"/>
    <w:rsid w:val="003A39A1"/>
    <w:rsid w:val="003C2191"/>
    <w:rsid w:val="003D3863"/>
    <w:rsid w:val="003D612C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0547F"/>
    <w:rsid w:val="00656C4D"/>
    <w:rsid w:val="0067279D"/>
    <w:rsid w:val="006D0D8E"/>
    <w:rsid w:val="006E5716"/>
    <w:rsid w:val="00701F48"/>
    <w:rsid w:val="00707C77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6E41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258BA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4689C"/>
    <w:rsid w:val="00A532F3"/>
    <w:rsid w:val="00A8489E"/>
    <w:rsid w:val="00AB02A7"/>
    <w:rsid w:val="00AC0086"/>
    <w:rsid w:val="00AC29F3"/>
    <w:rsid w:val="00AD7C93"/>
    <w:rsid w:val="00B231E5"/>
    <w:rsid w:val="00BC2B5B"/>
    <w:rsid w:val="00BD7E31"/>
    <w:rsid w:val="00C02B87"/>
    <w:rsid w:val="00C4086D"/>
    <w:rsid w:val="00C91F02"/>
    <w:rsid w:val="00CA1896"/>
    <w:rsid w:val="00CA1F78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DF3C36"/>
    <w:rsid w:val="00E00A32"/>
    <w:rsid w:val="00E22ACD"/>
    <w:rsid w:val="00E620B0"/>
    <w:rsid w:val="00E72C55"/>
    <w:rsid w:val="00E81B40"/>
    <w:rsid w:val="00EA4F61"/>
    <w:rsid w:val="00EF555B"/>
    <w:rsid w:val="00F027BB"/>
    <w:rsid w:val="00F0502C"/>
    <w:rsid w:val="00F11DCF"/>
    <w:rsid w:val="00F162EA"/>
    <w:rsid w:val="00F2539E"/>
    <w:rsid w:val="00F45147"/>
    <w:rsid w:val="00F52D27"/>
    <w:rsid w:val="00F83527"/>
    <w:rsid w:val="00FC0DB6"/>
    <w:rsid w:val="00FD2763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47F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81575"/>
    <w:rsid w:val="00255E7B"/>
    <w:rsid w:val="00260B2D"/>
    <w:rsid w:val="002E70D0"/>
    <w:rsid w:val="00333774"/>
    <w:rsid w:val="00602AD2"/>
    <w:rsid w:val="007A2892"/>
    <w:rsid w:val="007C02A7"/>
    <w:rsid w:val="00E36F24"/>
    <w:rsid w:val="00E7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436</TotalTime>
  <Pages>1</Pages>
  <Words>271</Words>
  <Characters>1546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20</cp:revision>
  <cp:lastPrinted>2022-11-07T22:11:00Z</cp:lastPrinted>
  <dcterms:created xsi:type="dcterms:W3CDTF">2022-10-18T20:57:00Z</dcterms:created>
  <dcterms:modified xsi:type="dcterms:W3CDTF">2022-11-07T22:11:00Z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