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0717DA69" w:rsidR="00D077E9" w:rsidRDefault="00FD63F6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739A6225" wp14:editId="1EFEC5E5">
            <wp:simplePos x="0" y="0"/>
            <wp:positionH relativeFrom="page">
              <wp:align>left</wp:align>
            </wp:positionH>
            <wp:positionV relativeFrom="page">
              <wp:posOffset>-1857502</wp:posOffset>
            </wp:positionV>
            <wp:extent cx="11404048" cy="8553036"/>
            <wp:effectExtent l="0" t="0" r="6985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4048" cy="8553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7F326A1" wp14:editId="5B1B846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E96D3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29332C9A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2AEC1393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72D62C13">
                      <wp:extent cx="3528695" cy="1733550"/>
                      <wp:effectExtent l="0" t="0" r="0" b="63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D1D116" w14:textId="77777777" w:rsid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 w:rsidRPr="00FD63F6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Informe SEW</w:t>
                                  </w:r>
                                </w:p>
                                <w:p w14:paraId="044F2199" w14:textId="77777777" w:rsidR="00FD63F6" w:rsidRP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</w:p>
                                <w:p w14:paraId="6AC88D92" w14:textId="69AD6A23" w:rsidR="00FD63F6" w:rsidRPr="00A4689C" w:rsidRDefault="00A4689C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9966"/>
                                      <w:sz w:val="56"/>
                                      <w:szCs w:val="48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>XML</w:t>
                                  </w:r>
                                  <w:r w:rsidR="00707C77">
                                    <w:rPr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 w:rsidR="00D64147">
                                    <w:rPr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>Ejercicio</w:t>
                                  </w:r>
                                  <w:r w:rsidR="00707C77">
                                    <w:rPr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 xml:space="preserve">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58D1D116" w14:textId="77777777" w:rsid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 w:rsidRPr="00FD63F6">
                              <w:rPr>
                                <w:color w:val="FFFFFF" w:themeColor="background1"/>
                                <w:lang w:bidi="es-ES"/>
                              </w:rPr>
                              <w:t>Informe SEW</w:t>
                            </w:r>
                          </w:p>
                          <w:p w14:paraId="044F2199" w14:textId="77777777" w:rsidR="00FD63F6" w:rsidRP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</w:p>
                          <w:p w14:paraId="6AC88D92" w14:textId="69AD6A23" w:rsidR="00FD63F6" w:rsidRPr="00A4689C" w:rsidRDefault="00A4689C" w:rsidP="00FD63F6">
                            <w:pPr>
                              <w:pStyle w:val="Ttulo"/>
                              <w:spacing w:after="0"/>
                              <w:rPr>
                                <w:color w:val="FF9966"/>
                                <w:sz w:val="56"/>
                                <w:szCs w:val="48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XML</w:t>
                            </w:r>
                            <w:r w:rsidR="00707C77">
                              <w:rPr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="00D64147">
                              <w:rPr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Ejercicio</w:t>
                            </w:r>
                            <w:r w:rsidR="00707C77">
                              <w:rPr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 xml:space="preserve"> 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4AD9050D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2A39EB1" wp14:editId="5A0B8D0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1452D39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5B8D699A" w14:textId="628CACF0" w:rsidR="00D077E9" w:rsidRDefault="00D077E9" w:rsidP="00AB02A7">
            <w:pPr>
              <w:rPr>
                <w:noProof/>
              </w:rPr>
            </w:pPr>
          </w:p>
        </w:tc>
      </w:tr>
      <w:tr w:rsidR="00D077E9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color w:val="FFFFFF" w:themeColor="background1"/>
              </w:rPr>
            </w:sdtEndPr>
            <w:sdtContent>
              <w:p w14:paraId="6DD28517" w14:textId="169CB921" w:rsidR="00D077E9" w:rsidRPr="00FD63F6" w:rsidRDefault="000747A0" w:rsidP="00AB02A7">
                <w:pPr>
                  <w:rPr>
                    <w:noProof/>
                    <w:color w:val="FFFFFF" w:themeColor="background1"/>
                  </w:rPr>
                </w:pP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0562C3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t>7 noviembre</w: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4048C56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72E7E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42CAF36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EE8026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5B19A77" w14:textId="66D72606" w:rsidR="00D077E9" w:rsidRPr="00FD63F6" w:rsidRDefault="00000000" w:rsidP="00AB02A7">
            <w:pPr>
              <w:rPr>
                <w:noProof/>
                <w:color w:val="FFFFFF" w:themeColor="background1"/>
              </w:rPr>
            </w:pPr>
            <w:sdt>
              <w:sdtPr>
                <w:rPr>
                  <w:noProof/>
                  <w:color w:val="FFFFFF" w:themeColor="background1"/>
                </w:rPr>
                <w:id w:val="-1740469667"/>
                <w:placeholder>
                  <w:docPart w:val="538A4DEBF20E44BAADDCD593F4306214"/>
                </w:placeholder>
                <w15:appearance w15:val="hidden"/>
              </w:sdtPr>
              <w:sdtContent>
                <w:r w:rsidR="00FD63F6" w:rsidRPr="00FD63F6">
                  <w:rPr>
                    <w:noProof/>
                    <w:color w:val="FFFFFF" w:themeColor="background1"/>
                  </w:rPr>
                  <w:t>SEW - PL6</w:t>
                </w:r>
              </w:sdtContent>
            </w:sdt>
          </w:p>
          <w:p w14:paraId="297F87BF" w14:textId="09BBA4F5" w:rsidR="00D077E9" w:rsidRPr="00FD63F6" w:rsidRDefault="00D077E9" w:rsidP="00AB02A7">
            <w:pPr>
              <w:rPr>
                <w:noProof/>
                <w:color w:val="FFFFFF" w:themeColor="background1"/>
              </w:rPr>
            </w:pPr>
            <w:r w:rsidRPr="00FD63F6">
              <w:rPr>
                <w:noProof/>
                <w:color w:val="FFFFFF" w:themeColor="background1"/>
                <w:lang w:bidi="es-ES"/>
              </w:rPr>
              <w:t xml:space="preserve">Creado por: </w:t>
            </w:r>
            <w:r w:rsidR="00FD63F6" w:rsidRPr="00A4689C">
              <w:rPr>
                <w:noProof/>
                <w:color w:val="FF9966"/>
                <w:lang w:bidi="es-ES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Edu</w:t>
            </w:r>
            <w:r w:rsidR="00FD63F6" w:rsidRPr="00A4689C">
              <w:rPr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ardo Blanco Bielsa</w:t>
            </w:r>
          </w:p>
          <w:p w14:paraId="1C876CED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7638B1AB" w14:textId="18EF7A7C" w:rsidR="00D077E9" w:rsidRPr="00174AC9" w:rsidRDefault="00AB02A7" w:rsidP="00174AC9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BC5730" wp14:editId="5B92E87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9966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9966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9966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A1EDD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" fillcolor="#9c5531" stroked="f" strokeweight="2pt">
                <v:fill color2="#ff955b" rotate="t" angle="180" colors="0 #9c5531;.5 #e07d4b;1 #ff955b" focus="100%" type="gradient"/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tbl>
      <w:tblPr>
        <w:tblW w:w="999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4"/>
      </w:tblGrid>
      <w:tr w:rsidR="00D077E9" w:rsidRPr="006D357F" w14:paraId="385A871C" w14:textId="77777777" w:rsidTr="001964BD">
        <w:trPr>
          <w:trHeight w:val="3546"/>
        </w:trPr>
        <w:tc>
          <w:tcPr>
            <w:tcW w:w="9994" w:type="dxa"/>
          </w:tcPr>
          <w:p w14:paraId="711CAECB" w14:textId="6EA73819" w:rsidR="00DF027C" w:rsidRPr="00A4689C" w:rsidRDefault="00063332" w:rsidP="00DF027C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lastRenderedPageBreak/>
              <w:t>Tarea</w:t>
            </w:r>
            <w:r w:rsidR="00A4689C"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 xml:space="preserve"> 1</w:t>
            </w:r>
          </w:p>
          <w:p w14:paraId="24D3005B" w14:textId="728227EE" w:rsidR="00FD63F6" w:rsidRDefault="00063332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 xml:space="preserve">Se ha  creado un documento XML bien formado y válido que simula una red social de 13 usuarios. Cada usuario cuenta con una serie de </w:t>
            </w:r>
            <w:r w:rsidRPr="00063332">
              <w:rPr>
                <w:b/>
                <w:bCs/>
                <w:noProof/>
                <w:color w:val="auto"/>
                <w:sz w:val="24"/>
                <w:szCs w:val="20"/>
              </w:rPr>
              <w:t>datos personales</w:t>
            </w:r>
            <w:r>
              <w:rPr>
                <w:noProof/>
                <w:color w:val="auto"/>
                <w:sz w:val="24"/>
                <w:szCs w:val="20"/>
              </w:rPr>
              <w:t xml:space="preserve"> (nombre, apellidos, fecha, lugar y coordenadas de nacimiento, lugar y coordenadas de residencia, fotografías, vídeos y comentarios).</w:t>
            </w:r>
          </w:p>
          <w:p w14:paraId="0642CDA6" w14:textId="782120C9" w:rsidR="00063332" w:rsidRDefault="00063332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>Validaciones:</w:t>
            </w:r>
          </w:p>
          <w:p w14:paraId="29F3B2B6" w14:textId="703A6145" w:rsidR="00063332" w:rsidRDefault="006D357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6D357F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0AB29180" wp14:editId="7F8491AB">
                  <wp:extent cx="6371590" cy="1021080"/>
                  <wp:effectExtent l="0" t="0" r="0" b="762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C7624" w14:textId="690F40B0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816E41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5A69189F" wp14:editId="0CE284D9">
                  <wp:extent cx="6371590" cy="2375535"/>
                  <wp:effectExtent l="0" t="0" r="0" b="571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18133" w14:textId="4AE07588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816E41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138184F8" wp14:editId="079B5055">
                  <wp:extent cx="5571744" cy="3888671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944" cy="390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623D3" w14:textId="537C8903" w:rsidR="00816E41" w:rsidRDefault="00816E41" w:rsidP="00816E41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Tarea 2</w:t>
            </w:r>
          </w:p>
          <w:p w14:paraId="2009C277" w14:textId="6421F7D1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  <w:u w:val="single"/>
              </w:rPr>
            </w:pPr>
            <w:r>
              <w:rPr>
                <w:noProof/>
                <w:color w:val="auto"/>
                <w:sz w:val="24"/>
                <w:szCs w:val="20"/>
              </w:rPr>
              <w:t>Se ha creado un documento DTD y ha sido correctamente validado correctamente junto con la tarea anterior:</w:t>
            </w:r>
          </w:p>
          <w:p w14:paraId="062CEE69" w14:textId="42EF73DB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  <w:u w:val="single"/>
              </w:rPr>
            </w:pPr>
            <w:r w:rsidRPr="00816E41">
              <w:rPr>
                <w:noProof/>
                <w:color w:val="auto"/>
                <w:sz w:val="24"/>
                <w:szCs w:val="20"/>
                <w:u w:val="single"/>
              </w:rPr>
              <w:lastRenderedPageBreak/>
              <w:drawing>
                <wp:inline distT="0" distB="0" distL="0" distR="0" wp14:anchorId="5E24D511" wp14:editId="460EDADF">
                  <wp:extent cx="4848902" cy="2572109"/>
                  <wp:effectExtent l="0" t="0" r="889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25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D0A75" w14:textId="65797DFC" w:rsidR="00816E41" w:rsidRDefault="00816E41" w:rsidP="00816E41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Tarea 3</w:t>
            </w:r>
          </w:p>
          <w:p w14:paraId="05170D90" w14:textId="1B35436F" w:rsidR="00816E41" w:rsidRDefault="00816E41" w:rsidP="00816E41">
            <w:pPr>
              <w:pStyle w:val="Contenido"/>
              <w:rPr>
                <w:noProof/>
                <w:color w:val="auto"/>
                <w:sz w:val="24"/>
                <w:szCs w:val="20"/>
                <w:u w:val="single"/>
              </w:rPr>
            </w:pPr>
            <w:r>
              <w:rPr>
                <w:noProof/>
                <w:color w:val="auto"/>
                <w:sz w:val="24"/>
                <w:szCs w:val="20"/>
              </w:rPr>
              <w:t>Se ha creado el árbol DOM del XML:</w:t>
            </w:r>
          </w:p>
          <w:p w14:paraId="773C600A" w14:textId="00A73B20" w:rsidR="00816E41" w:rsidRPr="00816E41" w:rsidRDefault="00EA4F61" w:rsidP="00816E41">
            <w:pPr>
              <w:pStyle w:val="Contenido"/>
              <w:tabs>
                <w:tab w:val="left" w:pos="2784"/>
              </w:tabs>
              <w:rPr>
                <w:noProof/>
                <w:color w:val="auto"/>
                <w:sz w:val="24"/>
                <w:szCs w:val="20"/>
                <w:u w:val="single"/>
              </w:rPr>
            </w:pPr>
            <w:r w:rsidRPr="00EA4F61">
              <w:rPr>
                <w:noProof/>
                <w:color w:val="auto"/>
                <w:sz w:val="24"/>
                <w:szCs w:val="20"/>
                <w:u w:val="single"/>
              </w:rPr>
              <w:drawing>
                <wp:inline distT="0" distB="0" distL="0" distR="0" wp14:anchorId="2A93D899" wp14:editId="16A8EBE6">
                  <wp:extent cx="5010912" cy="5335019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778" cy="535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B2EC4" w14:textId="77777777" w:rsidR="00EA4F61" w:rsidRDefault="00100802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>Debido a que la entrega “especifica” que ha de entregarse el svg en un archivo PDF y al convertirlo a PDF da error o bien no se ve del todo, se adjunta también el archivo svg.</w:t>
            </w:r>
          </w:p>
          <w:p w14:paraId="219A096C" w14:textId="50534AD8" w:rsidR="00CA1F78" w:rsidRPr="00EA4F61" w:rsidRDefault="00CA1F78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Tarea 4 y 5</w:t>
            </w:r>
          </w:p>
          <w:p w14:paraId="2D683739" w14:textId="43F9FFE4" w:rsidR="00CA1F78" w:rsidRDefault="00CA1F78" w:rsidP="00CA1F78">
            <w:pPr>
              <w:pStyle w:val="Contenido"/>
              <w:rPr>
                <w:noProof/>
                <w:color w:val="auto"/>
                <w:sz w:val="24"/>
                <w:szCs w:val="20"/>
                <w:u w:val="single"/>
              </w:rPr>
            </w:pPr>
            <w:r>
              <w:rPr>
                <w:noProof/>
                <w:color w:val="auto"/>
                <w:sz w:val="24"/>
                <w:szCs w:val="20"/>
              </w:rPr>
              <w:t xml:space="preserve">Se ha </w:t>
            </w:r>
            <w:r w:rsidR="00332D8F">
              <w:rPr>
                <w:noProof/>
                <w:color w:val="auto"/>
                <w:sz w:val="24"/>
                <w:szCs w:val="20"/>
              </w:rPr>
              <w:t xml:space="preserve">creado </w:t>
            </w:r>
            <w:r>
              <w:rPr>
                <w:noProof/>
                <w:color w:val="auto"/>
                <w:sz w:val="24"/>
                <w:szCs w:val="20"/>
              </w:rPr>
              <w:t>el archivo .xsd y se ha modificado para ajustar los tipos de datos y comprobar los rangos:</w:t>
            </w:r>
          </w:p>
          <w:p w14:paraId="4A75BB2A" w14:textId="30BDAA6F" w:rsidR="00CA1F78" w:rsidRDefault="00F0502C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F0502C">
              <w:rPr>
                <w:noProof/>
                <w:color w:val="auto"/>
                <w:sz w:val="24"/>
                <w:szCs w:val="20"/>
              </w:rPr>
              <w:lastRenderedPageBreak/>
              <w:drawing>
                <wp:inline distT="0" distB="0" distL="0" distR="0" wp14:anchorId="77402CED" wp14:editId="740880AC">
                  <wp:extent cx="6371590" cy="6852285"/>
                  <wp:effectExtent l="0" t="0" r="0" b="571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685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DC898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23B438D7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0495CCA4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62D61EDB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5341B441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79821F72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065CEA37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3DAB24DB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5FF2014A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424580D5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76F32F29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46C178DD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3BE56CD6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2159AF1F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62326980" w14:textId="3721AD94" w:rsidR="00CA1F78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>Se ha comprobado que el XML sea válido con el xsd:</w:t>
            </w:r>
            <w:r w:rsidR="00240C7F">
              <w:rPr>
                <w:noProof/>
              </w:rPr>
              <w:t xml:space="preserve"> </w:t>
            </w:r>
            <w:r w:rsidR="00240C7F" w:rsidRPr="00240C7F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71461370" wp14:editId="28649E82">
                  <wp:extent cx="6371590" cy="109347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ED4AC" w14:textId="2093FA94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332D8F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03269A52" wp14:editId="1D10EC45">
                  <wp:extent cx="4688655" cy="3194304"/>
                  <wp:effectExtent l="0" t="0" r="0" b="635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902" cy="321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0C61F" w14:textId="615F6022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332D8F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024B3778" wp14:editId="038E9C50">
                  <wp:extent cx="4364736" cy="267632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600" cy="267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7E6DF" w14:textId="2B592239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332D8F">
              <w:rPr>
                <w:noProof/>
                <w:color w:val="auto"/>
                <w:sz w:val="24"/>
                <w:szCs w:val="20"/>
              </w:rPr>
              <w:lastRenderedPageBreak/>
              <w:drawing>
                <wp:inline distT="0" distB="0" distL="0" distR="0" wp14:anchorId="1582A85F" wp14:editId="41FDF6FC">
                  <wp:extent cx="4608576" cy="3343214"/>
                  <wp:effectExtent l="0" t="0" r="1905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305" cy="3374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0D265" w14:textId="5E44B813" w:rsidR="00332D8F" w:rsidRDefault="00332D8F" w:rsidP="00332D8F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Tarea 6</w:t>
            </w:r>
          </w:p>
          <w:p w14:paraId="3CA5A10C" w14:textId="74951E7F" w:rsidR="00816E41" w:rsidRDefault="00332D8F" w:rsidP="00332D8F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>Se ha creado en un svg el árbol n-ario del .xsd usando xml2svg.exe:</w:t>
            </w:r>
          </w:p>
          <w:p w14:paraId="17BFF72F" w14:textId="3D4FD341" w:rsidR="00332D8F" w:rsidRDefault="00332D8F" w:rsidP="00332D8F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332D8F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3A684C17" wp14:editId="4E3BE246">
                  <wp:extent cx="6371590" cy="3840480"/>
                  <wp:effectExtent l="0" t="0" r="0" b="762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96952" w14:textId="185A3FA4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594829AE" w14:textId="2D493836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6CFE49FA" w14:textId="7268FE45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40EF800C" w14:textId="3F102440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694B878F" w14:textId="119C70C3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399EAD53" w14:textId="176C23BE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2AA3FAA7" w14:textId="6FD3AF35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26F57C97" w14:textId="77777777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5D9B0081" w14:textId="16E8D0B0" w:rsidR="00BC2B5B" w:rsidRDefault="00BC2B5B" w:rsidP="00BC2B5B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lastRenderedPageBreak/>
              <w:t xml:space="preserve">Tarea 7: </w:t>
            </w:r>
          </w:p>
          <w:p w14:paraId="5A41F57D" w14:textId="3A9A90EB" w:rsidR="00FF400F" w:rsidRDefault="00125FBC" w:rsidP="0067279D">
            <w:pPr>
              <w:rPr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b w:val="0"/>
                <w:bCs/>
                <w:noProof/>
                <w:color w:val="auto"/>
                <w:sz w:val="24"/>
                <w:szCs w:val="20"/>
              </w:rPr>
              <w:t xml:space="preserve">Se han modificado tres  elementos del xsd: la fecha(xs:date), las imágenes y los vídeos (xs:anyURI), que por defecto se habían puesto como xs:string. </w:t>
            </w:r>
            <w:r w:rsidR="00BC2B5B">
              <w:rPr>
                <w:b w:val="0"/>
                <w:bCs/>
                <w:noProof/>
                <w:color w:val="auto"/>
                <w:sz w:val="24"/>
                <w:szCs w:val="20"/>
              </w:rPr>
              <w:t>Se ha añadido el rango 0 a 3 en el elemento video.</w:t>
            </w:r>
            <w:r>
              <w:rPr>
                <w:b w:val="0"/>
                <w:bCs/>
                <w:noProof/>
                <w:color w:val="auto"/>
                <w:sz w:val="24"/>
                <w:szCs w:val="20"/>
              </w:rPr>
              <w:t xml:space="preserve"> Con estos cambios se ha conseguido lograr una mayor especificidad en los atributos.</w:t>
            </w:r>
          </w:p>
          <w:p w14:paraId="56B653B8" w14:textId="455AEE9A" w:rsidR="00125FBC" w:rsidRDefault="00125FBC" w:rsidP="0067279D">
            <w:pPr>
              <w:rPr>
                <w:b w:val="0"/>
                <w:bCs/>
                <w:noProof/>
                <w:color w:val="auto"/>
                <w:sz w:val="24"/>
                <w:szCs w:val="20"/>
              </w:rPr>
            </w:pPr>
            <w:r w:rsidRPr="00125FBC">
              <w:rPr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4C806AFA" wp14:editId="7594DB46">
                  <wp:extent cx="4734586" cy="1886213"/>
                  <wp:effectExtent l="0" t="0" r="889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18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E1D4A" w14:textId="0D672ED0" w:rsidR="002C17E7" w:rsidRDefault="00BC2B5B" w:rsidP="00BC2B5B">
            <w:pPr>
              <w:rPr>
                <w:rFonts w:ascii="Aharoni" w:hAnsi="Aharoni" w:cs="Aharoni"/>
                <w:b w:val="0"/>
                <w:bCs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BC2B5B">
              <w:rPr>
                <w:rFonts w:ascii="Aharoni" w:hAnsi="Aharoni" w:cs="Aharoni"/>
                <w:b w:val="0"/>
                <w:bCs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07AD50AC" wp14:editId="1EFC9880">
                  <wp:extent cx="5287113" cy="400106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57672" w14:textId="02B237A7" w:rsidR="00BC2B5B" w:rsidRDefault="00BC2B5B" w:rsidP="00BC2B5B">
            <w:pPr>
              <w:rPr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b w:val="0"/>
                <w:bCs/>
                <w:noProof/>
                <w:color w:val="auto"/>
                <w:sz w:val="24"/>
                <w:szCs w:val="20"/>
              </w:rPr>
              <w:t>Se tuvo que especificar el xmlns y el targetNamespace:</w:t>
            </w:r>
          </w:p>
          <w:p w14:paraId="0A0DBB24" w14:textId="56B506C1" w:rsidR="00BC2B5B" w:rsidRDefault="00BC2B5B" w:rsidP="00BC2B5B">
            <w:pPr>
              <w:rPr>
                <w:b w:val="0"/>
                <w:bCs/>
                <w:noProof/>
                <w:color w:val="auto"/>
                <w:sz w:val="24"/>
                <w:szCs w:val="20"/>
              </w:rPr>
            </w:pPr>
            <w:r w:rsidRPr="00BC2B5B">
              <w:rPr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32BF36E8" wp14:editId="6CAA275D">
                  <wp:extent cx="3410426" cy="257211"/>
                  <wp:effectExtent l="0" t="0" r="0" b="952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426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11092" w14:textId="0EBCF7A7" w:rsidR="00BC2B5B" w:rsidRDefault="00BC2B5B" w:rsidP="00BC2B5B">
            <w:pPr>
              <w:rPr>
                <w:b w:val="0"/>
                <w:bCs/>
                <w:noProof/>
                <w:color w:val="auto"/>
                <w:sz w:val="24"/>
                <w:szCs w:val="20"/>
              </w:rPr>
            </w:pPr>
            <w:r w:rsidRPr="00BC2B5B">
              <w:rPr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0275706D" wp14:editId="6E66C642">
                  <wp:extent cx="3372321" cy="390580"/>
                  <wp:effectExtent l="0" t="0" r="0" b="952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321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6E6DC" w14:textId="4485AC0D" w:rsidR="001964BD" w:rsidRDefault="001964BD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0A6DFB9E" w14:textId="5AB12951" w:rsidR="00DF027C" w:rsidRDefault="00DF027C" w:rsidP="00707C77">
            <w:pPr>
              <w:pStyle w:val="Contenido"/>
              <w:rPr>
                <w:noProof/>
              </w:rPr>
            </w:pPr>
          </w:p>
        </w:tc>
      </w:tr>
    </w:tbl>
    <w:p w14:paraId="201FF6EB" w14:textId="77777777" w:rsidR="00707C77" w:rsidRPr="001137B7" w:rsidRDefault="00707C77">
      <w:pPr>
        <w:spacing w:after="200"/>
        <w:rPr>
          <w:b w:val="0"/>
          <w:bCs/>
          <w:noProof/>
          <w:color w:val="auto"/>
          <w:sz w:val="24"/>
          <w:szCs w:val="20"/>
          <w:u w:val="single"/>
        </w:rPr>
      </w:pPr>
    </w:p>
    <w:sectPr w:rsidR="00707C77" w:rsidRPr="001137B7" w:rsidSect="00F45147">
      <w:headerReference w:type="default" r:id="rId24"/>
      <w:footerReference w:type="default" r:id="rId25"/>
      <w:pgSz w:w="11906" w:h="16838" w:code="9"/>
      <w:pgMar w:top="720" w:right="936" w:bottom="720" w:left="936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4B5E4" w14:textId="77777777" w:rsidR="0027211D" w:rsidRDefault="0027211D">
      <w:r>
        <w:separator/>
      </w:r>
    </w:p>
    <w:p w14:paraId="2482C72B" w14:textId="77777777" w:rsidR="0027211D" w:rsidRDefault="0027211D"/>
  </w:endnote>
  <w:endnote w:type="continuationSeparator" w:id="0">
    <w:p w14:paraId="7B8644F2" w14:textId="77777777" w:rsidR="0027211D" w:rsidRDefault="0027211D">
      <w:r>
        <w:continuationSeparator/>
      </w:r>
    </w:p>
    <w:p w14:paraId="690FF3FE" w14:textId="77777777" w:rsidR="0027211D" w:rsidRDefault="002721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>
      <w:rPr>
        <w:color w:val="EE8732"/>
        <w14:textFill>
          <w14:gradFill>
            <w14:gsLst>
              <w14:gs w14:pos="0">
                <w14:srgbClr w14:val="EE8732">
                  <w14:shade w14:val="30000"/>
                  <w14:satMod w14:val="115000"/>
                </w14:srgbClr>
              </w14:gs>
              <w14:gs w14:pos="50000">
                <w14:srgbClr w14:val="EE8732">
                  <w14:shade w14:val="67500"/>
                  <w14:satMod w14:val="115000"/>
                </w14:srgbClr>
              </w14:gs>
              <w14:gs w14:pos="100000">
                <w14:srgbClr w14:val="EE8732">
                  <w14:shade w14:val="100000"/>
                  <w14:satMod w14:val="115000"/>
                </w14:srgbClr>
              </w14:gs>
            </w14:gsLst>
            <w14:lin w14:ang="16200000" w14:scaled="0"/>
          </w14:gradFill>
        </w14:textFill>
      </w:rPr>
    </w:sdtEndPr>
    <w:sdtContent>
      <w:p w14:paraId="4B14E146" w14:textId="77777777" w:rsidR="00DF027C" w:rsidRPr="00EA4F61" w:rsidRDefault="00DF027C">
        <w:pPr>
          <w:pStyle w:val="Piedepgina"/>
          <w:jc w:val="center"/>
          <w:rPr>
            <w:noProof/>
            <w:color w:val="EE8732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</w:pP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begin"/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instrText xml:space="preserve"> PAGE   \* MERGEFORMAT </w:instrText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separate"/>
        </w:r>
        <w:r w:rsidR="00AB02A7"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t>2</w:t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end"/>
        </w:r>
      </w:p>
    </w:sdtContent>
  </w:sdt>
  <w:p w14:paraId="7B130CF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C4F6A" w14:textId="77777777" w:rsidR="0027211D" w:rsidRDefault="0027211D">
      <w:r>
        <w:separator/>
      </w:r>
    </w:p>
    <w:p w14:paraId="7CCF600F" w14:textId="77777777" w:rsidR="0027211D" w:rsidRDefault="0027211D"/>
  </w:footnote>
  <w:footnote w:type="continuationSeparator" w:id="0">
    <w:p w14:paraId="6A324D34" w14:textId="77777777" w:rsidR="0027211D" w:rsidRDefault="0027211D">
      <w:r>
        <w:continuationSeparator/>
      </w:r>
    </w:p>
    <w:p w14:paraId="26C8C6B8" w14:textId="77777777" w:rsidR="0027211D" w:rsidRDefault="002721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0CA9C" w14:textId="33D7341A" w:rsidR="00FD63F6" w:rsidRPr="00FD63F6" w:rsidRDefault="00FD63F6" w:rsidP="00FD63F6">
    <w:pPr>
      <w:pStyle w:val="Encabezado"/>
      <w:jc w:val="right"/>
      <w:rPr>
        <w:color w:val="auto"/>
      </w:rPr>
    </w:pPr>
    <w:r w:rsidRPr="00FD63F6">
      <w:rPr>
        <w:color w:val="auto"/>
      </w:rPr>
      <w:t>Eduardo Blanco Bielsa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3174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B54EA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125289">
    <w:abstractNumId w:val="4"/>
  </w:num>
  <w:num w:numId="2" w16cid:durableId="179978827">
    <w:abstractNumId w:val="10"/>
  </w:num>
  <w:num w:numId="3" w16cid:durableId="302126787">
    <w:abstractNumId w:val="0"/>
  </w:num>
  <w:num w:numId="4" w16cid:durableId="599146915">
    <w:abstractNumId w:val="9"/>
  </w:num>
  <w:num w:numId="5" w16cid:durableId="295841500">
    <w:abstractNumId w:val="12"/>
  </w:num>
  <w:num w:numId="6" w16cid:durableId="1826163485">
    <w:abstractNumId w:val="6"/>
  </w:num>
  <w:num w:numId="7" w16cid:durableId="580407118">
    <w:abstractNumId w:val="13"/>
  </w:num>
  <w:num w:numId="8" w16cid:durableId="456874003">
    <w:abstractNumId w:val="8"/>
  </w:num>
  <w:num w:numId="9" w16cid:durableId="2022124354">
    <w:abstractNumId w:val="14"/>
  </w:num>
  <w:num w:numId="10" w16cid:durableId="514536363">
    <w:abstractNumId w:val="16"/>
  </w:num>
  <w:num w:numId="11" w16cid:durableId="1144355230">
    <w:abstractNumId w:val="2"/>
  </w:num>
  <w:num w:numId="12" w16cid:durableId="340476068">
    <w:abstractNumId w:val="3"/>
  </w:num>
  <w:num w:numId="13" w16cid:durableId="1547909198">
    <w:abstractNumId w:val="15"/>
  </w:num>
  <w:num w:numId="14" w16cid:durableId="197668867">
    <w:abstractNumId w:val="5"/>
  </w:num>
  <w:num w:numId="15" w16cid:durableId="1473526487">
    <w:abstractNumId w:val="7"/>
  </w:num>
  <w:num w:numId="16" w16cid:durableId="196819890">
    <w:abstractNumId w:val="11"/>
  </w:num>
  <w:num w:numId="17" w16cid:durableId="311570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2482E"/>
    <w:rsid w:val="00050324"/>
    <w:rsid w:val="000562C3"/>
    <w:rsid w:val="00063332"/>
    <w:rsid w:val="000747A0"/>
    <w:rsid w:val="00084C05"/>
    <w:rsid w:val="0009169D"/>
    <w:rsid w:val="0009527B"/>
    <w:rsid w:val="000A0150"/>
    <w:rsid w:val="000B18DB"/>
    <w:rsid w:val="000E63C9"/>
    <w:rsid w:val="00100802"/>
    <w:rsid w:val="001137B7"/>
    <w:rsid w:val="00125FBC"/>
    <w:rsid w:val="00130E9D"/>
    <w:rsid w:val="00150A6D"/>
    <w:rsid w:val="00174AC9"/>
    <w:rsid w:val="00185B35"/>
    <w:rsid w:val="001964BD"/>
    <w:rsid w:val="001E3C59"/>
    <w:rsid w:val="001F2BC8"/>
    <w:rsid w:val="001F5F6B"/>
    <w:rsid w:val="00240C7F"/>
    <w:rsid w:val="00243EBC"/>
    <w:rsid w:val="00246A35"/>
    <w:rsid w:val="0027211D"/>
    <w:rsid w:val="00284348"/>
    <w:rsid w:val="002C17E7"/>
    <w:rsid w:val="002F51F5"/>
    <w:rsid w:val="00312137"/>
    <w:rsid w:val="0031764A"/>
    <w:rsid w:val="00330359"/>
    <w:rsid w:val="00332D8F"/>
    <w:rsid w:val="0033762F"/>
    <w:rsid w:val="00343299"/>
    <w:rsid w:val="00360494"/>
    <w:rsid w:val="00366C7E"/>
    <w:rsid w:val="00384EA3"/>
    <w:rsid w:val="003944B0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3572B"/>
    <w:rsid w:val="00572102"/>
    <w:rsid w:val="005F1BB0"/>
    <w:rsid w:val="00656C4D"/>
    <w:rsid w:val="0067279D"/>
    <w:rsid w:val="006D0D8E"/>
    <w:rsid w:val="006D357F"/>
    <w:rsid w:val="006E5716"/>
    <w:rsid w:val="00701F48"/>
    <w:rsid w:val="00707C77"/>
    <w:rsid w:val="007302B3"/>
    <w:rsid w:val="00730733"/>
    <w:rsid w:val="007309A6"/>
    <w:rsid w:val="00730E3A"/>
    <w:rsid w:val="00736AAF"/>
    <w:rsid w:val="00765B2A"/>
    <w:rsid w:val="00783A34"/>
    <w:rsid w:val="007B3EFD"/>
    <w:rsid w:val="007C6B52"/>
    <w:rsid w:val="007D16C5"/>
    <w:rsid w:val="00816E41"/>
    <w:rsid w:val="00862FE4"/>
    <w:rsid w:val="0086389A"/>
    <w:rsid w:val="0087605E"/>
    <w:rsid w:val="0088314E"/>
    <w:rsid w:val="008941AE"/>
    <w:rsid w:val="008A5FE1"/>
    <w:rsid w:val="008B1FEE"/>
    <w:rsid w:val="00903C32"/>
    <w:rsid w:val="00916B16"/>
    <w:rsid w:val="009173B9"/>
    <w:rsid w:val="009258BA"/>
    <w:rsid w:val="0093335D"/>
    <w:rsid w:val="0093613E"/>
    <w:rsid w:val="00943026"/>
    <w:rsid w:val="00966B81"/>
    <w:rsid w:val="00977F79"/>
    <w:rsid w:val="009C7720"/>
    <w:rsid w:val="009F7864"/>
    <w:rsid w:val="00A23AFA"/>
    <w:rsid w:val="00A31B3E"/>
    <w:rsid w:val="00A4689C"/>
    <w:rsid w:val="00A532F3"/>
    <w:rsid w:val="00A8489E"/>
    <w:rsid w:val="00AB02A7"/>
    <w:rsid w:val="00AC29F3"/>
    <w:rsid w:val="00AD7C93"/>
    <w:rsid w:val="00B231E5"/>
    <w:rsid w:val="00BC2B5B"/>
    <w:rsid w:val="00BD7E31"/>
    <w:rsid w:val="00C02B87"/>
    <w:rsid w:val="00C4086D"/>
    <w:rsid w:val="00C91F02"/>
    <w:rsid w:val="00CA1896"/>
    <w:rsid w:val="00CA1F78"/>
    <w:rsid w:val="00CB5B28"/>
    <w:rsid w:val="00CF5371"/>
    <w:rsid w:val="00D03077"/>
    <w:rsid w:val="00D0323A"/>
    <w:rsid w:val="00D0559F"/>
    <w:rsid w:val="00D064B5"/>
    <w:rsid w:val="00D077E9"/>
    <w:rsid w:val="00D30C1E"/>
    <w:rsid w:val="00D42CB7"/>
    <w:rsid w:val="00D5413D"/>
    <w:rsid w:val="00D570A9"/>
    <w:rsid w:val="00D64147"/>
    <w:rsid w:val="00D70D02"/>
    <w:rsid w:val="00D770C7"/>
    <w:rsid w:val="00D86945"/>
    <w:rsid w:val="00D90290"/>
    <w:rsid w:val="00DC706A"/>
    <w:rsid w:val="00DD152F"/>
    <w:rsid w:val="00DE213F"/>
    <w:rsid w:val="00DF027C"/>
    <w:rsid w:val="00DF3C36"/>
    <w:rsid w:val="00E00A32"/>
    <w:rsid w:val="00E22ACD"/>
    <w:rsid w:val="00E620B0"/>
    <w:rsid w:val="00E81B40"/>
    <w:rsid w:val="00EA4F61"/>
    <w:rsid w:val="00EF555B"/>
    <w:rsid w:val="00F027BB"/>
    <w:rsid w:val="00F0502C"/>
    <w:rsid w:val="00F11DCF"/>
    <w:rsid w:val="00F162EA"/>
    <w:rsid w:val="00F2539E"/>
    <w:rsid w:val="00F33571"/>
    <w:rsid w:val="00F45147"/>
    <w:rsid w:val="00F52D27"/>
    <w:rsid w:val="00F80CAB"/>
    <w:rsid w:val="00F83527"/>
    <w:rsid w:val="00FC0DB6"/>
    <w:rsid w:val="00FD2763"/>
    <w:rsid w:val="00FD583F"/>
    <w:rsid w:val="00FD63F6"/>
    <w:rsid w:val="00FD7488"/>
    <w:rsid w:val="00FF16B4"/>
    <w:rsid w:val="00FF400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197278FC-0F07-459C-B7F8-2CBC5B44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C0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000000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538A4DEBF20E44BAADDCD593F43062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DD02F3-D18F-49E7-9339-567C7427272E}"/>
      </w:docPartPr>
      <w:docPartBody>
        <w:p w:rsidR="00260B2D" w:rsidRDefault="00000000">
          <w:pPr>
            <w:pStyle w:val="538A4DEBF20E44BAADDCD593F4306214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07121D"/>
    <w:rsid w:val="00181575"/>
    <w:rsid w:val="00255E7B"/>
    <w:rsid w:val="00260B2D"/>
    <w:rsid w:val="002B46EA"/>
    <w:rsid w:val="00333774"/>
    <w:rsid w:val="00602AD2"/>
    <w:rsid w:val="006C6366"/>
    <w:rsid w:val="007A2892"/>
    <w:rsid w:val="007C02A7"/>
    <w:rsid w:val="00AD0DE9"/>
    <w:rsid w:val="00CD10A9"/>
    <w:rsid w:val="00E723D2"/>
    <w:rsid w:val="00F7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  <w:style w:type="paragraph" w:customStyle="1" w:styleId="538A4DEBF20E44BAADDCD593F4306214">
    <w:name w:val="538A4DEBF20E44BAADDCD593F43062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19D41-58A3-4B8F-A062-91A08ABB4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381</TotalTime>
  <Pages>7</Pages>
  <Words>209</Words>
  <Characters>1196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 edu</dc:creator>
  <cp:keywords/>
  <cp:lastModifiedBy>Eduardo Blanco Bielsa</cp:lastModifiedBy>
  <cp:revision>21</cp:revision>
  <cp:lastPrinted>2022-11-07T22:09:00Z</cp:lastPrinted>
  <dcterms:created xsi:type="dcterms:W3CDTF">2022-10-18T20:57:00Z</dcterms:created>
  <dcterms:modified xsi:type="dcterms:W3CDTF">2022-11-07T22:09:00Z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