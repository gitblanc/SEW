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46683AE4" w:rsidR="00FD63F6" w:rsidRPr="00A4689C" w:rsidRDefault="00A4689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46683AE4" w:rsidR="00FD63F6" w:rsidRPr="00A4689C" w:rsidRDefault="00A4689C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XML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7C356CED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1137B7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6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A4689C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A4689C"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A958C6B" w14:textId="73D3AACA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638B1AB" w14:textId="50C89FD1" w:rsidR="00D077E9" w:rsidRPr="00FD63F6" w:rsidRDefault="00063332" w:rsidP="00FD63F6">
      <w:pPr>
        <w:pStyle w:val="Ttulo1"/>
        <w:numPr>
          <w:ilvl w:val="0"/>
          <w:numId w:val="1"/>
        </w:numPr>
        <w:rPr>
          <w:noProof/>
          <w:color w:val="auto"/>
        </w:rPr>
      </w:pPr>
      <w:r>
        <w:rPr>
          <w:noProof/>
          <w:color w:val="auto"/>
          <w:lang w:bidi="es-ES"/>
        </w:rPr>
        <w:lastRenderedPageBreak/>
        <w:t>Ejercicio 1</w:t>
      </w:r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D077E9" w:rsidRPr="00F45147" w14:paraId="385A871C" w14:textId="77777777" w:rsidTr="001964BD">
        <w:trPr>
          <w:trHeight w:val="3546"/>
        </w:trPr>
        <w:tc>
          <w:tcPr>
            <w:tcW w:w="9994" w:type="dxa"/>
          </w:tcPr>
          <w:p w14:paraId="711CAECB" w14:textId="76E7DFB9" w:rsidR="00DF027C" w:rsidRPr="00A4689C" w:rsidRDefault="00063332" w:rsidP="00DF027C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</w:t>
            </w:r>
            <w:r w:rsidR="00A4689C"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1</w:t>
            </w:r>
          </w:p>
          <w:p w14:paraId="24D3005B" w14:textId="728227EE" w:rsidR="00FD63F6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 creado un documento XML bien formado y válido que simula una red social de 13 usuarios. Cada usuario cuenta con una serie de </w:t>
            </w:r>
            <w:r w:rsidRPr="00063332">
              <w:rPr>
                <w:b/>
                <w:bCs/>
                <w:noProof/>
                <w:color w:val="auto"/>
                <w:sz w:val="24"/>
                <w:szCs w:val="20"/>
              </w:rPr>
              <w:t>datos personales</w:t>
            </w:r>
            <w:r>
              <w:rPr>
                <w:noProof/>
                <w:color w:val="auto"/>
                <w:sz w:val="24"/>
                <w:szCs w:val="20"/>
              </w:rPr>
              <w:t xml:space="preserve"> (nombre, apellidos, fecha, lugar y coordenadas de nacimiento, lugar y coordenadas de residencia, fotografías, vídeos y comentarios).</w:t>
            </w:r>
          </w:p>
          <w:p w14:paraId="0642CDA6" w14:textId="782120C9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Validaciones:</w:t>
            </w:r>
          </w:p>
          <w:p w14:paraId="29F3B2B6" w14:textId="4B5AF4FC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063332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065EBC3" wp14:editId="51126FE1">
                  <wp:extent cx="6371590" cy="1235710"/>
                  <wp:effectExtent l="0" t="0" r="0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5571D" w14:textId="20A47440" w:rsidR="00063332" w:rsidRDefault="00063332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Este error, como se comentó en clase, es debido a la mala interpretación de un enlace por parte del validador</w:t>
            </w:r>
            <w:r w:rsidR="00816E41">
              <w:rPr>
                <w:noProof/>
                <w:color w:val="auto"/>
                <w:sz w:val="24"/>
                <w:szCs w:val="20"/>
              </w:rPr>
              <w:t>, pues si se prueba en otros validadores, no da el fallo.</w:t>
            </w:r>
          </w:p>
          <w:p w14:paraId="600C7624" w14:textId="690F40B0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5A69189F" wp14:editId="0CE284D9">
                  <wp:extent cx="6371590" cy="2375535"/>
                  <wp:effectExtent l="0" t="0" r="0" b="571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18133" w14:textId="4AE07588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816E4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138184F8" wp14:editId="079B5055">
                  <wp:extent cx="5571744" cy="388867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944" cy="39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623D3" w14:textId="537C8903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 2</w:t>
            </w:r>
          </w:p>
          <w:p w14:paraId="2009C277" w14:textId="6421F7D1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un documento DTD y ha sido correctamente validado correctamente junto con la tarea anterior:</w:t>
            </w:r>
          </w:p>
          <w:p w14:paraId="062CEE69" w14:textId="42EF73DB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816E41">
              <w:rPr>
                <w:noProof/>
                <w:color w:val="auto"/>
                <w:sz w:val="24"/>
                <w:szCs w:val="20"/>
                <w:u w:val="single"/>
              </w:rPr>
              <w:drawing>
                <wp:inline distT="0" distB="0" distL="0" distR="0" wp14:anchorId="5E24D511" wp14:editId="460EDADF">
                  <wp:extent cx="4848902" cy="2572109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D0A75" w14:textId="65797DFC" w:rsidR="00816E41" w:rsidRDefault="00816E41" w:rsidP="00816E4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3</w:t>
            </w:r>
          </w:p>
          <w:p w14:paraId="05170D90" w14:textId="1B35436F" w:rsidR="00816E41" w:rsidRDefault="00816E41" w:rsidP="00816E41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el árbol DOM del XML:</w:t>
            </w:r>
          </w:p>
          <w:p w14:paraId="773C600A" w14:textId="00A73B20" w:rsidR="00816E41" w:rsidRPr="00816E41" w:rsidRDefault="00EA4F61" w:rsidP="00816E41">
            <w:pPr>
              <w:pStyle w:val="Contenido"/>
              <w:tabs>
                <w:tab w:val="left" w:pos="2784"/>
              </w:tabs>
              <w:rPr>
                <w:noProof/>
                <w:color w:val="auto"/>
                <w:sz w:val="24"/>
                <w:szCs w:val="20"/>
                <w:u w:val="single"/>
              </w:rPr>
            </w:pPr>
            <w:r w:rsidRPr="00EA4F61">
              <w:rPr>
                <w:noProof/>
                <w:color w:val="auto"/>
                <w:sz w:val="24"/>
                <w:szCs w:val="20"/>
                <w:u w:val="single"/>
              </w:rPr>
              <w:drawing>
                <wp:inline distT="0" distB="0" distL="0" distR="0" wp14:anchorId="2A93D899" wp14:editId="16A8EBE6">
                  <wp:extent cx="5010912" cy="5335019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778" cy="535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B2EC4" w14:textId="77777777" w:rsidR="00EA4F61" w:rsidRDefault="00100802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Debido a que la entrega “especifica” que ha de entregarse el svg en un archivo PDF y al convertirlo a PDF da error o bien no se ve del todo, se adjunta también el archivo svg.</w:t>
            </w:r>
          </w:p>
          <w:p w14:paraId="219A096C" w14:textId="50534AD8" w:rsidR="00CA1F78" w:rsidRPr="00EA4F61" w:rsidRDefault="00CA1F78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 4 y 5</w:t>
            </w:r>
          </w:p>
          <w:p w14:paraId="2D683739" w14:textId="43F9FFE4" w:rsidR="00CA1F78" w:rsidRDefault="00CA1F78" w:rsidP="00CA1F78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>
              <w:rPr>
                <w:noProof/>
                <w:color w:val="auto"/>
                <w:sz w:val="24"/>
                <w:szCs w:val="20"/>
              </w:rPr>
              <w:t xml:space="preserve">Se ha </w:t>
            </w:r>
            <w:r w:rsidR="00332D8F">
              <w:rPr>
                <w:noProof/>
                <w:color w:val="auto"/>
                <w:sz w:val="24"/>
                <w:szCs w:val="20"/>
              </w:rPr>
              <w:t xml:space="preserve">creado </w:t>
            </w:r>
            <w:r>
              <w:rPr>
                <w:noProof/>
                <w:color w:val="auto"/>
                <w:sz w:val="24"/>
                <w:szCs w:val="20"/>
              </w:rPr>
              <w:t>el archivo .xsd y se ha modificado para ajustar los tipos de datos y comprobar los rangos:</w:t>
            </w:r>
          </w:p>
          <w:p w14:paraId="4A75BB2A" w14:textId="30BDAA6F" w:rsidR="00CA1F78" w:rsidRDefault="00F0502C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F0502C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77402CED" wp14:editId="740880AC">
                  <wp:extent cx="6371590" cy="6852285"/>
                  <wp:effectExtent l="0" t="0" r="0" b="571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685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C898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3B438D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495CCA4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D61E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341B441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9821F72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65CEA37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DAB24DB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FF2014A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24580D5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6F32F29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6C178DD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BE56CD6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159AF1F" w14:textId="77777777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2326980" w14:textId="6B8D288E" w:rsidR="00CA1F78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comprobado que el XML sea válido con el xsd:</w:t>
            </w:r>
          </w:p>
          <w:p w14:paraId="3D7ED4AC" w14:textId="2093FA94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3269A52" wp14:editId="1D10EC45">
                  <wp:extent cx="4688655" cy="3194304"/>
                  <wp:effectExtent l="0" t="0" r="0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902" cy="321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0C61F" w14:textId="615F6022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024B3778" wp14:editId="038E9C50">
                  <wp:extent cx="4364736" cy="26763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600" cy="26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E6DF" w14:textId="2B592239" w:rsidR="00332D8F" w:rsidRDefault="00332D8F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1582A85F" wp14:editId="41FDF6FC">
                  <wp:extent cx="4608576" cy="3343214"/>
                  <wp:effectExtent l="0" t="0" r="190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05" cy="337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0D265" w14:textId="5E44B813" w:rsidR="00332D8F" w:rsidRDefault="00332D8F" w:rsidP="00332D8F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6</w:t>
            </w:r>
          </w:p>
          <w:p w14:paraId="3CA5A10C" w14:textId="74951E7F" w:rsidR="00816E41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creado en un svg el árbol n-ario del .xsd usando xml2svg.exe:</w:t>
            </w:r>
          </w:p>
          <w:p w14:paraId="17BFF72F" w14:textId="3D4FD341" w:rsidR="00332D8F" w:rsidRDefault="00332D8F" w:rsidP="00332D8F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332D8F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A684C17" wp14:editId="4E3BE246">
                  <wp:extent cx="6371590" cy="3840480"/>
                  <wp:effectExtent l="0" t="0" r="0" b="762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6952" w14:textId="185A3FA4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94829AE" w14:textId="2D493836" w:rsidR="00816E41" w:rsidRDefault="00816E4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CFE49FA" w14:textId="7268FE4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40EF800C" w14:textId="3F102440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94B878F" w14:textId="119C70C3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99EAD53" w14:textId="176C23BE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AA3FAA7" w14:textId="6FD3AF35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6F57C97" w14:textId="77777777" w:rsidR="00EA4F61" w:rsidRDefault="00EA4F61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D9B0081" w14:textId="16E8D0B0" w:rsidR="00BC2B5B" w:rsidRDefault="00BC2B5B" w:rsidP="00BC2B5B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 xml:space="preserve">Tarea 7: </w:t>
            </w:r>
          </w:p>
          <w:p w14:paraId="5A41F57D" w14:textId="0468C8E9" w:rsidR="00FF400F" w:rsidRDefault="00BC2B5B" w:rsidP="0067279D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t xml:space="preserve">No se ha modificado </w:t>
            </w: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>ningún dato del esquema, todos se mantienen como string. Se ha añadido el rango 0 a 3 en el elemento video.</w:t>
            </w:r>
          </w:p>
          <w:p w14:paraId="58EE1D4A" w14:textId="0D672ED0" w:rsidR="002C17E7" w:rsidRDefault="00BC2B5B" w:rsidP="00BC2B5B">
            <w:pPr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BC2B5B"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7AD50AC" wp14:editId="1EFC9880">
                  <wp:extent cx="5287113" cy="400106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7672" w14:textId="02B23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b w:val="0"/>
                <w:bCs/>
                <w:noProof/>
                <w:color w:val="auto"/>
                <w:sz w:val="24"/>
                <w:szCs w:val="20"/>
              </w:rPr>
              <w:t>Se tuvo que especificar el xmlns y el targetNamespace:</w:t>
            </w:r>
          </w:p>
          <w:p w14:paraId="0A0DBB24" w14:textId="56B506C1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32BF36E8" wp14:editId="6CAA275D">
                  <wp:extent cx="3410426" cy="257211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11092" w14:textId="0EBCF7A7" w:rsidR="00BC2B5B" w:rsidRDefault="00BC2B5B" w:rsidP="00BC2B5B">
            <w:pPr>
              <w:rPr>
                <w:b w:val="0"/>
                <w:bCs/>
                <w:noProof/>
                <w:color w:val="auto"/>
                <w:sz w:val="24"/>
                <w:szCs w:val="20"/>
              </w:rPr>
            </w:pPr>
            <w:r w:rsidRPr="00BC2B5B">
              <w:rPr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0275706D" wp14:editId="6E66C642">
                  <wp:extent cx="3372321" cy="390580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92A4" w14:textId="77777777" w:rsidR="00BC2B5B" w:rsidRPr="00BC2B5B" w:rsidRDefault="00BC2B5B" w:rsidP="00BC2B5B">
            <w:pPr>
              <w:rPr>
                <w:rFonts w:ascii="Aharoni" w:hAnsi="Aharoni" w:cs="Aharoni"/>
                <w:b w:val="0"/>
                <w:bCs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ED46039" w14:textId="5E1893A2" w:rsidR="00EA4F61" w:rsidRDefault="00EA4F61" w:rsidP="00EA4F61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t>Ejercicio 2</w:t>
            </w:r>
            <w:r w:rsidR="00084C05">
              <w:rPr>
                <w:noProof/>
                <w:color w:val="auto"/>
                <w:lang w:bidi="es-ES"/>
              </w:rPr>
              <w:t xml:space="preserve"> FALTA TERMINAR</w:t>
            </w:r>
          </w:p>
          <w:p w14:paraId="11C8276F" w14:textId="77777777" w:rsidR="00EA4F61" w:rsidRPr="00A4689C" w:rsidRDefault="00EA4F61" w:rsidP="00EA4F61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Tarea 1</w:t>
            </w:r>
          </w:p>
          <w:p w14:paraId="74C42849" w14:textId="1D6166B5" w:rsidR="002C17E7" w:rsidRDefault="00EA4F61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 creado un script en python que permite convertir un fichero xml a un html5. Después se crearon dos hojas de estilo para el html (una para el estilo y otra para el posicionamiento). Este script abre automáticamente el fichero “xml.xml” y lo convierte a un nuevo fichero “redSocial.html”. Este es el resultado de una ejecución del script (usando las hojas de estilo):</w:t>
            </w:r>
          </w:p>
          <w:p w14:paraId="3CADE99F" w14:textId="6AB15B00" w:rsidR="00EA4F61" w:rsidRDefault="00EA4F61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EA4F6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0FCFECB" wp14:editId="44DBD5BD">
                  <wp:extent cx="3899841" cy="4657344"/>
                  <wp:effectExtent l="0" t="0" r="571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030" cy="46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2705C" w14:textId="77777777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1D0D2F72" w14:textId="77777777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F780C12" w14:textId="77777777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DBCC853" w14:textId="77777777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11196A4C" w14:textId="7E5DFE80" w:rsidR="001964BD" w:rsidRDefault="00EA4F61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lastRenderedPageBreak/>
              <w:t>Comprobación de validez de las hojas de estilo y del documento html (usando las páginas proporcionadas para la tarea 1):</w:t>
            </w:r>
          </w:p>
          <w:p w14:paraId="68B911CC" w14:textId="76F9797F" w:rsidR="00EA4F61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b/>
                <w:bCs/>
                <w:noProof/>
                <w:color w:val="auto"/>
                <w:sz w:val="24"/>
                <w:szCs w:val="20"/>
              </w:rPr>
              <w:t>CSS</w:t>
            </w:r>
            <w:r>
              <w:rPr>
                <w:noProof/>
                <w:color w:val="auto"/>
                <w:sz w:val="24"/>
                <w:szCs w:val="20"/>
              </w:rPr>
              <w:t>:</w:t>
            </w:r>
          </w:p>
          <w:p w14:paraId="5BB6E6DC" w14:textId="415FD0FB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7899E72D" wp14:editId="09273D1A">
                  <wp:extent cx="4937760" cy="3288231"/>
                  <wp:effectExtent l="0" t="0" r="0" b="762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72" cy="32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1126A" w14:textId="00FA1683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316DBAF2" wp14:editId="25351883">
                  <wp:extent cx="4937760" cy="3015115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480" cy="302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E468E" w14:textId="41BA3523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b/>
                <w:bCs/>
                <w:noProof/>
                <w:color w:val="auto"/>
                <w:sz w:val="24"/>
                <w:szCs w:val="20"/>
              </w:rPr>
              <w:t>HTML</w:t>
            </w:r>
            <w:r>
              <w:rPr>
                <w:noProof/>
                <w:color w:val="auto"/>
                <w:sz w:val="24"/>
                <w:szCs w:val="20"/>
              </w:rPr>
              <w:t>:</w:t>
            </w:r>
          </w:p>
          <w:p w14:paraId="1F954BC5" w14:textId="2020BBEE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22D6678A" wp14:editId="164ED6F4">
                  <wp:extent cx="6371590" cy="211455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D7D76" w14:textId="2E458DDF" w:rsidR="001964BD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3D606679" wp14:editId="403B65B9">
                  <wp:extent cx="5742432" cy="4977271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032" cy="499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72DE" w14:textId="77777777" w:rsidR="001964BD" w:rsidRPr="00EA4F61" w:rsidRDefault="001964BD" w:rsidP="00EA4F61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A6DFB9E" w14:textId="5AB12951" w:rsidR="00DF027C" w:rsidRDefault="00DF027C" w:rsidP="00332D8F">
            <w:pPr>
              <w:rPr>
                <w:noProof/>
              </w:rPr>
            </w:pPr>
          </w:p>
        </w:tc>
      </w:tr>
    </w:tbl>
    <w:p w14:paraId="436A8167" w14:textId="68EA2E23" w:rsidR="0087605E" w:rsidRDefault="009258BA" w:rsidP="00AB02A7">
      <w:pPr>
        <w:spacing w:after="200"/>
        <w:rPr>
          <w:noProof/>
        </w:rPr>
      </w:pPr>
      <w:r w:rsidRPr="009258BA">
        <w:rPr>
          <w:noProof/>
        </w:rPr>
        <w:lastRenderedPageBreak/>
        <w:drawing>
          <wp:inline distT="0" distB="0" distL="0" distR="0" wp14:anchorId="30D3F9D2" wp14:editId="25A292E5">
            <wp:extent cx="6371590" cy="1419225"/>
            <wp:effectExtent l="0" t="0" r="0" b="9525"/>
            <wp:docPr id="57" name="Imagen 5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179" w14:textId="4A08A768" w:rsidR="009258BA" w:rsidRDefault="009258BA" w:rsidP="00AB02A7">
      <w:pPr>
        <w:spacing w:after="200"/>
        <w:rPr>
          <w:noProof/>
        </w:rPr>
      </w:pPr>
      <w:r w:rsidRPr="009258BA">
        <w:rPr>
          <w:noProof/>
        </w:rPr>
        <w:lastRenderedPageBreak/>
        <w:drawing>
          <wp:inline distT="0" distB="0" distL="0" distR="0" wp14:anchorId="40D400CC" wp14:editId="229BC711">
            <wp:extent cx="6371590" cy="3916680"/>
            <wp:effectExtent l="0" t="0" r="0" b="762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8F3" w14:textId="4F2CE795" w:rsidR="00084C05" w:rsidRPr="00A4689C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Tarea 2</w:t>
      </w:r>
    </w:p>
    <w:p w14:paraId="490B2303" w14:textId="23603EF3" w:rsidR="00084C05" w:rsidRDefault="00084C05" w:rsidP="00084C05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t xml:space="preserve">Se ha  creado un script en python que permite convertir un fichero xml a un </w:t>
      </w:r>
      <w:r>
        <w:rPr>
          <w:b w:val="0"/>
          <w:bCs/>
          <w:noProof/>
          <w:color w:val="auto"/>
          <w:sz w:val="24"/>
          <w:szCs w:val="20"/>
        </w:rPr>
        <w:t>kml</w:t>
      </w:r>
      <w:r w:rsidRPr="00084C05">
        <w:rPr>
          <w:b w:val="0"/>
          <w:bCs/>
          <w:noProof/>
          <w:color w:val="auto"/>
          <w:sz w:val="24"/>
          <w:szCs w:val="20"/>
        </w:rPr>
        <w:t xml:space="preserve">. </w:t>
      </w:r>
      <w:r>
        <w:rPr>
          <w:b w:val="0"/>
          <w:bCs/>
          <w:noProof/>
          <w:color w:val="auto"/>
          <w:sz w:val="24"/>
          <w:szCs w:val="20"/>
        </w:rPr>
        <w:t>El script covierte automáticamente el archivo “xml.xml” a “redSocial.kml”. A continuación, se muestra una captura de Google Earth:</w:t>
      </w:r>
    </w:p>
    <w:p w14:paraId="3E5BAAF2" w14:textId="2E5E03DB" w:rsidR="00084C05" w:rsidRPr="00084C05" w:rsidRDefault="00084C05" w:rsidP="00084C05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67C6C565" wp14:editId="6AB1B4BB">
            <wp:extent cx="6371590" cy="3127375"/>
            <wp:effectExtent l="0" t="0" r="0" b="0"/>
            <wp:docPr id="59" name="Imagen 59" descr="Un mapa de una montañ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mapa de una montañ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C88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5CE3D33A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366B03AF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3BCD6828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6E9C537C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5133BD24" w14:textId="77777777" w:rsidR="00084C05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240AFE7D" w14:textId="7E3BA4F1" w:rsidR="00084C05" w:rsidRPr="00A4689C" w:rsidRDefault="00084C05" w:rsidP="00084C05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lastRenderedPageBreak/>
        <w:t>Tarea 3</w:t>
      </w:r>
    </w:p>
    <w:p w14:paraId="54D1C392" w14:textId="1AB8D450" w:rsidR="00084C05" w:rsidRDefault="00084C05" w:rsidP="00084C05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t xml:space="preserve">Se ha  creado un script en python que permite convertir un fichero xml a un </w:t>
      </w:r>
      <w:r>
        <w:rPr>
          <w:b w:val="0"/>
          <w:bCs/>
          <w:noProof/>
          <w:color w:val="auto"/>
          <w:sz w:val="24"/>
          <w:szCs w:val="20"/>
        </w:rPr>
        <w:t>svg</w:t>
      </w:r>
      <w:r w:rsidRPr="00084C05">
        <w:rPr>
          <w:b w:val="0"/>
          <w:bCs/>
          <w:noProof/>
          <w:color w:val="auto"/>
          <w:sz w:val="24"/>
          <w:szCs w:val="20"/>
        </w:rPr>
        <w:t xml:space="preserve">. </w:t>
      </w:r>
      <w:r>
        <w:rPr>
          <w:b w:val="0"/>
          <w:bCs/>
          <w:noProof/>
          <w:color w:val="auto"/>
          <w:sz w:val="24"/>
          <w:szCs w:val="20"/>
        </w:rPr>
        <w:t>El script covierte automáticamente el archivo “xml.xml” a “</w:t>
      </w:r>
      <w:r w:rsidR="00F2539E">
        <w:rPr>
          <w:b w:val="0"/>
          <w:bCs/>
          <w:noProof/>
          <w:color w:val="auto"/>
          <w:sz w:val="24"/>
          <w:szCs w:val="20"/>
        </w:rPr>
        <w:t>redSocial</w:t>
      </w:r>
      <w:r>
        <w:rPr>
          <w:b w:val="0"/>
          <w:bCs/>
          <w:noProof/>
          <w:color w:val="auto"/>
          <w:sz w:val="24"/>
          <w:szCs w:val="20"/>
        </w:rPr>
        <w:t>.svg”. A continuación, se muestra una captura del svg generado:</w:t>
      </w:r>
    </w:p>
    <w:p w14:paraId="43FBD0D3" w14:textId="3B69980B" w:rsidR="00084C05" w:rsidRDefault="00FD2763" w:rsidP="00084C05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FD2763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5CFAB643" wp14:editId="5389D3A9">
            <wp:extent cx="6371590" cy="6734810"/>
            <wp:effectExtent l="0" t="0" r="0" b="8890"/>
            <wp:docPr id="61" name="Imagen 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451" w14:textId="4A0EFFEA" w:rsidR="00084C05" w:rsidRDefault="00084C05" w:rsidP="00084C05">
      <w:pPr>
        <w:spacing w:after="200"/>
        <w:rPr>
          <w:noProof/>
          <w:color w:val="auto"/>
          <w:sz w:val="24"/>
          <w:szCs w:val="20"/>
        </w:rPr>
      </w:pPr>
    </w:p>
    <w:p w14:paraId="3C7CA1B4" w14:textId="14544D3C" w:rsidR="00084C05" w:rsidRDefault="00084C05" w:rsidP="00084C05">
      <w:pPr>
        <w:spacing w:after="200"/>
        <w:rPr>
          <w:noProof/>
          <w:color w:val="auto"/>
          <w:sz w:val="24"/>
          <w:szCs w:val="20"/>
        </w:rPr>
      </w:pPr>
    </w:p>
    <w:p w14:paraId="0123BE48" w14:textId="53478E92" w:rsidR="00084C05" w:rsidRDefault="00084C05" w:rsidP="00084C05">
      <w:pPr>
        <w:spacing w:after="200"/>
        <w:rPr>
          <w:noProof/>
          <w:color w:val="auto"/>
          <w:sz w:val="24"/>
          <w:szCs w:val="20"/>
        </w:rPr>
      </w:pPr>
    </w:p>
    <w:p w14:paraId="7B355CA4" w14:textId="77777777" w:rsidR="00084C05" w:rsidRDefault="00084C05" w:rsidP="00084C05">
      <w:pPr>
        <w:spacing w:after="200"/>
        <w:rPr>
          <w:noProof/>
        </w:rPr>
      </w:pPr>
    </w:p>
    <w:p w14:paraId="6CDC2DE2" w14:textId="2A76D3A1" w:rsidR="00084C05" w:rsidRPr="00FD63F6" w:rsidRDefault="00084C05" w:rsidP="00084C05">
      <w:pPr>
        <w:pStyle w:val="Ttulo1"/>
        <w:numPr>
          <w:ilvl w:val="0"/>
          <w:numId w:val="1"/>
        </w:numPr>
        <w:rPr>
          <w:noProof/>
          <w:color w:val="auto"/>
        </w:rPr>
      </w:pPr>
      <w:r>
        <w:rPr>
          <w:noProof/>
          <w:color w:val="auto"/>
          <w:lang w:bidi="es-ES"/>
        </w:rPr>
        <w:lastRenderedPageBreak/>
        <w:t>Ejercicio 3</w:t>
      </w:r>
    </w:p>
    <w:p w14:paraId="7F0496A0" w14:textId="1DB6ACC4" w:rsidR="00084C05" w:rsidRDefault="001137B7" w:rsidP="00AB02A7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1137B7">
        <w:rPr>
          <w:b w:val="0"/>
          <w:bCs/>
          <w:noProof/>
          <w:color w:val="auto"/>
          <w:sz w:val="24"/>
          <w:szCs w:val="20"/>
        </w:rPr>
        <w:t>Se ha creado</w:t>
      </w:r>
      <w:r>
        <w:rPr>
          <w:b w:val="0"/>
          <w:bCs/>
          <w:noProof/>
          <w:color w:val="auto"/>
          <w:sz w:val="24"/>
          <w:szCs w:val="20"/>
        </w:rPr>
        <w:t xml:space="preserve"> un script en python que actúa a modo de multitarificador de procesadores de tipo intel y amd. Este script lee los datos de un fichero dockbook derivado de xml y permite verlos, ordenarlos por precio y buscar un modelo concreto.</w:t>
      </w:r>
    </w:p>
    <w:p w14:paraId="040E91C1" w14:textId="566D87FD" w:rsidR="001137B7" w:rsidRDefault="001137B7" w:rsidP="00AB02A7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1137B7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38943B75" wp14:editId="29B9C2A9">
            <wp:extent cx="4486901" cy="6154009"/>
            <wp:effectExtent l="0" t="0" r="952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D066" w14:textId="332F323E" w:rsidR="001137B7" w:rsidRPr="001137B7" w:rsidRDefault="001137B7" w:rsidP="00AB02A7">
      <w:pPr>
        <w:spacing w:after="200"/>
        <w:rPr>
          <w:b w:val="0"/>
          <w:bCs/>
          <w:noProof/>
          <w:color w:val="auto"/>
          <w:sz w:val="24"/>
          <w:szCs w:val="20"/>
          <w:u w:val="single"/>
        </w:rPr>
      </w:pPr>
      <w:r>
        <w:rPr>
          <w:b w:val="0"/>
          <w:bCs/>
          <w:noProof/>
          <w:color w:val="auto"/>
          <w:sz w:val="24"/>
          <w:szCs w:val="20"/>
        </w:rPr>
        <w:t>El usuario seleccionará una opción y el programa le devolverá los datos que busca</w:t>
      </w:r>
      <w:r w:rsidRPr="001137B7">
        <w:rPr>
          <w:b w:val="0"/>
          <w:bCs/>
          <w:noProof/>
          <w:color w:val="auto"/>
          <w:sz w:val="24"/>
          <w:szCs w:val="20"/>
        </w:rPr>
        <w:t>.</w:t>
      </w:r>
    </w:p>
    <w:sectPr w:rsidR="001137B7" w:rsidRPr="001137B7" w:rsidSect="00F45147">
      <w:headerReference w:type="default" r:id="rId32"/>
      <w:footerReference w:type="default" r:id="rId33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3F463" w14:textId="77777777" w:rsidR="00DF3C36" w:rsidRDefault="00DF3C36">
      <w:r>
        <w:separator/>
      </w:r>
    </w:p>
    <w:p w14:paraId="4F3356F3" w14:textId="77777777" w:rsidR="00DF3C36" w:rsidRDefault="00DF3C36"/>
  </w:endnote>
  <w:endnote w:type="continuationSeparator" w:id="0">
    <w:p w14:paraId="0E3FCF07" w14:textId="77777777" w:rsidR="00DF3C36" w:rsidRDefault="00DF3C36">
      <w:r>
        <w:continuationSeparator/>
      </w:r>
    </w:p>
    <w:p w14:paraId="40F5F737" w14:textId="77777777" w:rsidR="00DF3C36" w:rsidRDefault="00DF3C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89028" w14:textId="77777777" w:rsidR="00DF3C36" w:rsidRDefault="00DF3C36">
      <w:r>
        <w:separator/>
      </w:r>
    </w:p>
    <w:p w14:paraId="2F5F223A" w14:textId="77777777" w:rsidR="00DF3C36" w:rsidRDefault="00DF3C36"/>
  </w:footnote>
  <w:footnote w:type="continuationSeparator" w:id="0">
    <w:p w14:paraId="6FAC776D" w14:textId="77777777" w:rsidR="00DF3C36" w:rsidRDefault="00DF3C36">
      <w:r>
        <w:continuationSeparator/>
      </w:r>
    </w:p>
    <w:p w14:paraId="466E8CE7" w14:textId="77777777" w:rsidR="00DF3C36" w:rsidRDefault="00DF3C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0"/>
  </w:num>
  <w:num w:numId="3" w16cid:durableId="302126787">
    <w:abstractNumId w:val="0"/>
  </w:num>
  <w:num w:numId="4" w16cid:durableId="599146915">
    <w:abstractNumId w:val="9"/>
  </w:num>
  <w:num w:numId="5" w16cid:durableId="295841500">
    <w:abstractNumId w:val="12"/>
  </w:num>
  <w:num w:numId="6" w16cid:durableId="1826163485">
    <w:abstractNumId w:val="6"/>
  </w:num>
  <w:num w:numId="7" w16cid:durableId="580407118">
    <w:abstractNumId w:val="13"/>
  </w:num>
  <w:num w:numId="8" w16cid:durableId="456874003">
    <w:abstractNumId w:val="8"/>
  </w:num>
  <w:num w:numId="9" w16cid:durableId="2022124354">
    <w:abstractNumId w:val="14"/>
  </w:num>
  <w:num w:numId="10" w16cid:durableId="514536363">
    <w:abstractNumId w:val="16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5"/>
  </w:num>
  <w:num w:numId="14" w16cid:durableId="197668867">
    <w:abstractNumId w:val="5"/>
  </w:num>
  <w:num w:numId="15" w16cid:durableId="1473526487">
    <w:abstractNumId w:val="7"/>
  </w:num>
  <w:num w:numId="16" w16cid:durableId="196819890">
    <w:abstractNumId w:val="11"/>
  </w:num>
  <w:num w:numId="17" w16cid:durableId="31157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63332"/>
    <w:rsid w:val="000747A0"/>
    <w:rsid w:val="00084C05"/>
    <w:rsid w:val="0009527B"/>
    <w:rsid w:val="000A0150"/>
    <w:rsid w:val="000E63C9"/>
    <w:rsid w:val="00100802"/>
    <w:rsid w:val="001137B7"/>
    <w:rsid w:val="00130E9D"/>
    <w:rsid w:val="00150A6D"/>
    <w:rsid w:val="00185B35"/>
    <w:rsid w:val="001964BD"/>
    <w:rsid w:val="001E3C59"/>
    <w:rsid w:val="001F2BC8"/>
    <w:rsid w:val="001F5F6B"/>
    <w:rsid w:val="00243EBC"/>
    <w:rsid w:val="00246A35"/>
    <w:rsid w:val="00284348"/>
    <w:rsid w:val="002C17E7"/>
    <w:rsid w:val="002F51F5"/>
    <w:rsid w:val="00312137"/>
    <w:rsid w:val="0031764A"/>
    <w:rsid w:val="00330359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E5716"/>
    <w:rsid w:val="00701F48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6E41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4689C"/>
    <w:rsid w:val="00A532F3"/>
    <w:rsid w:val="00A8489E"/>
    <w:rsid w:val="00AB02A7"/>
    <w:rsid w:val="00AC29F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45147"/>
    <w:rsid w:val="00F52D27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81575"/>
    <w:rsid w:val="00255E7B"/>
    <w:rsid w:val="00260B2D"/>
    <w:rsid w:val="00333774"/>
    <w:rsid w:val="007C02A7"/>
    <w:rsid w:val="00E7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358</TotalTime>
  <Pages>12</Pages>
  <Words>414</Words>
  <Characters>2360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14</cp:revision>
  <cp:lastPrinted>2022-10-22T15:32:00Z</cp:lastPrinted>
  <dcterms:created xsi:type="dcterms:W3CDTF">2022-10-18T20:57:00Z</dcterms:created>
  <dcterms:modified xsi:type="dcterms:W3CDTF">2022-11-06T21:12:00Z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