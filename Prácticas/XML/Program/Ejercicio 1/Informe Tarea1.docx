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31D9FB0E" w:rsidR="00FD63F6" w:rsidRPr="00A4689C" w:rsidRDefault="00A4689C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9966"/>
                                      <w:sz w:val="56"/>
                                      <w:szCs w:val="4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XML</w:t>
                                  </w:r>
                                  <w:r w:rsidR="00707C7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 xml:space="preserve"> Tarea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31D9FB0E" w:rsidR="00FD63F6" w:rsidRPr="00A4689C" w:rsidRDefault="00A4689C" w:rsidP="00FD63F6">
                            <w:pPr>
                              <w:pStyle w:val="Ttulo"/>
                              <w:spacing w:after="0"/>
                              <w:rPr>
                                <w:color w:val="FF9966"/>
                                <w:sz w:val="56"/>
                                <w:szCs w:val="48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XML</w:t>
                            </w:r>
                            <w:r w:rsidR="00707C7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 xml:space="preserve"> Tarea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573336AA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707C77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6 noviembre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A4689C">
              <w:rPr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Edu</w:t>
            </w:r>
            <w:r w:rsidR="00FD63F6" w:rsidRPr="00A4689C">
              <w:rPr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A958C6B" w14:textId="73D3AACA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5B92E8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9966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9966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9966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1ED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" fillcolor="#9c5531" stroked="f" strokeweight="2pt">
                <v:fill color2="#ff955b" rotate="t" angle="180" colors="0 #9c5531;.5 #e07d4b;1 #ff955b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638B1AB" w14:textId="50C89FD1" w:rsidR="00D077E9" w:rsidRPr="00FD63F6" w:rsidRDefault="00063332" w:rsidP="00FD63F6">
      <w:pPr>
        <w:pStyle w:val="Ttulo1"/>
        <w:numPr>
          <w:ilvl w:val="0"/>
          <w:numId w:val="1"/>
        </w:numPr>
        <w:rPr>
          <w:noProof/>
          <w:color w:val="auto"/>
        </w:rPr>
      </w:pPr>
      <w:r>
        <w:rPr>
          <w:noProof/>
          <w:color w:val="auto"/>
          <w:lang w:bidi="es-ES"/>
        </w:rPr>
        <w:lastRenderedPageBreak/>
        <w:t>Ejercicio 1</w:t>
      </w:r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D077E9" w:rsidRPr="00F45147" w14:paraId="385A871C" w14:textId="77777777" w:rsidTr="001964BD">
        <w:trPr>
          <w:trHeight w:val="3546"/>
        </w:trPr>
        <w:tc>
          <w:tcPr>
            <w:tcW w:w="9994" w:type="dxa"/>
          </w:tcPr>
          <w:p w14:paraId="711CAECB" w14:textId="6EA73819" w:rsidR="00DF027C" w:rsidRPr="00A4689C" w:rsidRDefault="00063332" w:rsidP="00DF027C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</w:t>
            </w:r>
            <w:r w:rsidR="00A4689C"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1</w:t>
            </w:r>
          </w:p>
          <w:p w14:paraId="24D3005B" w14:textId="728227EE" w:rsidR="00FD63F6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 xml:space="preserve">Se ha  creado un documento XML bien formado y válido que simula una red social de 13 usuarios. Cada usuario cuenta con una serie de </w:t>
            </w:r>
            <w:r w:rsidRPr="00063332">
              <w:rPr>
                <w:b/>
                <w:bCs/>
                <w:noProof/>
                <w:color w:val="auto"/>
                <w:sz w:val="24"/>
                <w:szCs w:val="20"/>
              </w:rPr>
              <w:t>datos personales</w:t>
            </w:r>
            <w:r>
              <w:rPr>
                <w:noProof/>
                <w:color w:val="auto"/>
                <w:sz w:val="24"/>
                <w:szCs w:val="20"/>
              </w:rPr>
              <w:t xml:space="preserve"> (nombre, apellidos, fecha, lugar y coordenadas de nacimiento, lugar y coordenadas de residencia, fotografías, vídeos y comentarios).</w:t>
            </w:r>
          </w:p>
          <w:p w14:paraId="0642CDA6" w14:textId="782120C9" w:rsidR="00063332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Validaciones:</w:t>
            </w:r>
          </w:p>
          <w:p w14:paraId="29F3B2B6" w14:textId="4B5AF4FC" w:rsidR="00063332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063332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3065EBC3" wp14:editId="51126FE1">
                  <wp:extent cx="6371590" cy="1235710"/>
                  <wp:effectExtent l="0" t="0" r="0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5571D" w14:textId="20A47440" w:rsidR="00063332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Este error, como se comentó en clase, es debido a la mala interpretación de un enlace por parte del validador</w:t>
            </w:r>
            <w:r w:rsidR="00816E41">
              <w:rPr>
                <w:noProof/>
                <w:color w:val="auto"/>
                <w:sz w:val="24"/>
                <w:szCs w:val="20"/>
              </w:rPr>
              <w:t>, pues si se prueba en otros validadores, no da el fallo.</w:t>
            </w:r>
          </w:p>
          <w:p w14:paraId="600C7624" w14:textId="690F40B0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816E4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5A69189F" wp14:editId="0CE284D9">
                  <wp:extent cx="6371590" cy="2375535"/>
                  <wp:effectExtent l="0" t="0" r="0" b="571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18133" w14:textId="4AE07588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816E4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138184F8" wp14:editId="079B5055">
                  <wp:extent cx="5571744" cy="388867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944" cy="390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623D3" w14:textId="537C8903" w:rsidR="00816E41" w:rsidRDefault="00816E41" w:rsidP="00816E41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>Tarea 2</w:t>
            </w:r>
          </w:p>
          <w:p w14:paraId="2009C277" w14:textId="6421F7D1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un documento DTD y ha sido correctamente validado correctamente junto con la tarea anterior:</w:t>
            </w:r>
          </w:p>
          <w:p w14:paraId="062CEE69" w14:textId="42EF73DB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 w:rsidRPr="00816E41">
              <w:rPr>
                <w:noProof/>
                <w:color w:val="auto"/>
                <w:sz w:val="24"/>
                <w:szCs w:val="20"/>
                <w:u w:val="single"/>
              </w:rPr>
              <w:drawing>
                <wp:inline distT="0" distB="0" distL="0" distR="0" wp14:anchorId="5E24D511" wp14:editId="460EDADF">
                  <wp:extent cx="4848902" cy="2572109"/>
                  <wp:effectExtent l="0" t="0" r="889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D0A75" w14:textId="65797DFC" w:rsidR="00816E41" w:rsidRDefault="00816E41" w:rsidP="00816E41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3</w:t>
            </w:r>
          </w:p>
          <w:p w14:paraId="05170D90" w14:textId="1B35436F" w:rsidR="00816E41" w:rsidRDefault="00816E41" w:rsidP="00816E41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el árbol DOM del XML:</w:t>
            </w:r>
          </w:p>
          <w:p w14:paraId="773C600A" w14:textId="00A73B20" w:rsidR="00816E41" w:rsidRPr="00816E41" w:rsidRDefault="00EA4F61" w:rsidP="00816E41">
            <w:pPr>
              <w:pStyle w:val="Contenido"/>
              <w:tabs>
                <w:tab w:val="left" w:pos="2784"/>
              </w:tabs>
              <w:rPr>
                <w:noProof/>
                <w:color w:val="auto"/>
                <w:sz w:val="24"/>
                <w:szCs w:val="20"/>
                <w:u w:val="single"/>
              </w:rPr>
            </w:pPr>
            <w:r w:rsidRPr="00EA4F61">
              <w:rPr>
                <w:noProof/>
                <w:color w:val="auto"/>
                <w:sz w:val="24"/>
                <w:szCs w:val="20"/>
                <w:u w:val="single"/>
              </w:rPr>
              <w:drawing>
                <wp:inline distT="0" distB="0" distL="0" distR="0" wp14:anchorId="2A93D899" wp14:editId="16A8EBE6">
                  <wp:extent cx="5010912" cy="5335019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778" cy="535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B2EC4" w14:textId="77777777" w:rsidR="00EA4F61" w:rsidRDefault="00100802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Debido a que la entrega “especifica” que ha de entregarse el svg en un archivo PDF y al convertirlo a PDF da error o bien no se ve del todo, se adjunta también el archivo svg.</w:t>
            </w:r>
          </w:p>
          <w:p w14:paraId="219A096C" w14:textId="50534AD8" w:rsidR="00CA1F78" w:rsidRPr="00EA4F61" w:rsidRDefault="00CA1F78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>Tarea 4 y 5</w:t>
            </w:r>
          </w:p>
          <w:p w14:paraId="2D683739" w14:textId="43F9FFE4" w:rsidR="00CA1F78" w:rsidRDefault="00CA1F78" w:rsidP="00CA1F78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 xml:space="preserve">Se ha </w:t>
            </w:r>
            <w:r w:rsidR="00332D8F">
              <w:rPr>
                <w:noProof/>
                <w:color w:val="auto"/>
                <w:sz w:val="24"/>
                <w:szCs w:val="20"/>
              </w:rPr>
              <w:t xml:space="preserve">creado </w:t>
            </w:r>
            <w:r>
              <w:rPr>
                <w:noProof/>
                <w:color w:val="auto"/>
                <w:sz w:val="24"/>
                <w:szCs w:val="20"/>
              </w:rPr>
              <w:t>el archivo .xsd y se ha modificado para ajustar los tipos de datos y comprobar los rangos:</w:t>
            </w:r>
          </w:p>
          <w:p w14:paraId="4A75BB2A" w14:textId="30BDAA6F" w:rsidR="00CA1F78" w:rsidRDefault="00F0502C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F0502C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77402CED" wp14:editId="740880AC">
                  <wp:extent cx="6371590" cy="6852285"/>
                  <wp:effectExtent l="0" t="0" r="0" b="571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685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DC898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3B438D7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495CCA4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2D61EDB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341B441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9821F72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65CEA37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DAB24DB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FF2014A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24580D5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6F32F29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6C178DD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BE56CD6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159AF1F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2326980" w14:textId="6B8D288E" w:rsidR="00CA1F78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comprobado que el XML sea válido con el xsd:</w:t>
            </w:r>
          </w:p>
          <w:p w14:paraId="3D7ED4AC" w14:textId="2093FA94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03269A52" wp14:editId="1D10EC45">
                  <wp:extent cx="4688655" cy="3194304"/>
                  <wp:effectExtent l="0" t="0" r="0" b="635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902" cy="321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0C61F" w14:textId="615F6022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024B3778" wp14:editId="038E9C50">
                  <wp:extent cx="4364736" cy="267632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600" cy="267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7E6DF" w14:textId="2B592239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lastRenderedPageBreak/>
              <w:drawing>
                <wp:inline distT="0" distB="0" distL="0" distR="0" wp14:anchorId="1582A85F" wp14:editId="41FDF6FC">
                  <wp:extent cx="4608576" cy="3343214"/>
                  <wp:effectExtent l="0" t="0" r="190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305" cy="337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0D265" w14:textId="5E44B813" w:rsidR="00332D8F" w:rsidRDefault="00332D8F" w:rsidP="00332D8F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6</w:t>
            </w:r>
          </w:p>
          <w:p w14:paraId="3CA5A10C" w14:textId="74951E7F" w:rsidR="00816E41" w:rsidRDefault="00332D8F" w:rsidP="00332D8F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en un svg el árbol n-ario del .xsd usando xml2svg.exe:</w:t>
            </w:r>
          </w:p>
          <w:p w14:paraId="17BFF72F" w14:textId="3D4FD341" w:rsidR="00332D8F" w:rsidRDefault="00332D8F" w:rsidP="00332D8F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3A684C17" wp14:editId="4E3BE246">
                  <wp:extent cx="6371590" cy="3840480"/>
                  <wp:effectExtent l="0" t="0" r="0" b="762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6952" w14:textId="185A3FA4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94829AE" w14:textId="2D493836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CFE49FA" w14:textId="7268FE45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0EF800C" w14:textId="3F102440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94B878F" w14:textId="119C70C3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99EAD53" w14:textId="176C23BE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AA3FAA7" w14:textId="6FD3AF35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6F57C97" w14:textId="77777777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D9B0081" w14:textId="16E8D0B0" w:rsidR="00BC2B5B" w:rsidRDefault="00BC2B5B" w:rsidP="00BC2B5B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 xml:space="preserve">Tarea 7: </w:t>
            </w:r>
          </w:p>
          <w:p w14:paraId="5A41F57D" w14:textId="0468C8E9" w:rsidR="00FF400F" w:rsidRDefault="00BC2B5B" w:rsidP="0067279D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t xml:space="preserve">No se ha modificado </w:t>
            </w:r>
            <w:r>
              <w:rPr>
                <w:b w:val="0"/>
                <w:bCs/>
                <w:noProof/>
                <w:color w:val="auto"/>
                <w:sz w:val="24"/>
                <w:szCs w:val="20"/>
              </w:rPr>
              <w:t>ningún dato del esquema, todos se mantienen como string. Se ha añadido el rango 0 a 3 en el elemento video.</w:t>
            </w:r>
          </w:p>
          <w:p w14:paraId="58EE1D4A" w14:textId="0D672ED0" w:rsidR="002C17E7" w:rsidRDefault="00BC2B5B" w:rsidP="00BC2B5B">
            <w:pPr>
              <w:rPr>
                <w:rFonts w:ascii="Aharoni" w:hAnsi="Aharoni" w:cs="Aharoni"/>
                <w:b w:val="0"/>
                <w:bCs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BC2B5B">
              <w:rPr>
                <w:rFonts w:ascii="Aharoni" w:hAnsi="Aharoni" w:cs="Aharoni"/>
                <w:b w:val="0"/>
                <w:bCs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7AD50AC" wp14:editId="1EFC9880">
                  <wp:extent cx="5287113" cy="400106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7672" w14:textId="02B237A7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b w:val="0"/>
                <w:bCs/>
                <w:noProof/>
                <w:color w:val="auto"/>
                <w:sz w:val="24"/>
                <w:szCs w:val="20"/>
              </w:rPr>
              <w:t>Se tuvo que especificar el xmlns y el targetNamespace:</w:t>
            </w:r>
          </w:p>
          <w:p w14:paraId="0A0DBB24" w14:textId="56B506C1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32BF36E8" wp14:editId="6CAA275D">
                  <wp:extent cx="3410426" cy="257211"/>
                  <wp:effectExtent l="0" t="0" r="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11092" w14:textId="0EBCF7A7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0275706D" wp14:editId="6E66C642">
                  <wp:extent cx="3372321" cy="390580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6E6DC" w14:textId="4485AC0D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A6DFB9E" w14:textId="5AB12951" w:rsidR="00DF027C" w:rsidRDefault="00DF027C" w:rsidP="00707C77">
            <w:pPr>
              <w:pStyle w:val="Contenido"/>
              <w:rPr>
                <w:noProof/>
              </w:rPr>
            </w:pPr>
          </w:p>
        </w:tc>
      </w:tr>
    </w:tbl>
    <w:p w14:paraId="201FF6EB" w14:textId="77777777" w:rsidR="00707C77" w:rsidRPr="001137B7" w:rsidRDefault="00707C77">
      <w:pPr>
        <w:spacing w:after="200"/>
        <w:rPr>
          <w:b w:val="0"/>
          <w:bCs/>
          <w:noProof/>
          <w:color w:val="auto"/>
          <w:sz w:val="24"/>
          <w:szCs w:val="20"/>
          <w:u w:val="single"/>
        </w:rPr>
      </w:pPr>
    </w:p>
    <w:sectPr w:rsidR="00707C77" w:rsidRPr="001137B7" w:rsidSect="00F45147">
      <w:headerReference w:type="default" r:id="rId22"/>
      <w:footerReference w:type="default" r:id="rId23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ADE66" w14:textId="77777777" w:rsidR="000B18DB" w:rsidRDefault="000B18DB">
      <w:r>
        <w:separator/>
      </w:r>
    </w:p>
    <w:p w14:paraId="4CB2CC44" w14:textId="77777777" w:rsidR="000B18DB" w:rsidRDefault="000B18DB"/>
  </w:endnote>
  <w:endnote w:type="continuationSeparator" w:id="0">
    <w:p w14:paraId="4AC0F6C1" w14:textId="77777777" w:rsidR="000B18DB" w:rsidRDefault="000B18DB">
      <w:r>
        <w:continuationSeparator/>
      </w:r>
    </w:p>
    <w:p w14:paraId="67C72933" w14:textId="77777777" w:rsidR="000B18DB" w:rsidRDefault="000B18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EE8732"/>
        <w14:textFill>
          <w14:gradFill>
            <w14:gsLst>
              <w14:gs w14:pos="0">
                <w14:srgbClr w14:val="EE8732">
                  <w14:shade w14:val="30000"/>
                  <w14:satMod w14:val="115000"/>
                </w14:srgbClr>
              </w14:gs>
              <w14:gs w14:pos="50000">
                <w14:srgbClr w14:val="EE8732">
                  <w14:shade w14:val="67500"/>
                  <w14:satMod w14:val="115000"/>
                </w14:srgbClr>
              </w14:gs>
              <w14:gs w14:pos="100000">
                <w14:srgbClr w14:val="EE8732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EA4F61" w:rsidRDefault="00DF027C">
        <w:pPr>
          <w:pStyle w:val="Piedepgina"/>
          <w:jc w:val="center"/>
          <w:rPr>
            <w:noProof/>
            <w:color w:val="EE8732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76800" w14:textId="77777777" w:rsidR="000B18DB" w:rsidRDefault="000B18DB">
      <w:r>
        <w:separator/>
      </w:r>
    </w:p>
    <w:p w14:paraId="22BDA4C3" w14:textId="77777777" w:rsidR="000B18DB" w:rsidRDefault="000B18DB"/>
  </w:footnote>
  <w:footnote w:type="continuationSeparator" w:id="0">
    <w:p w14:paraId="5C577B6B" w14:textId="77777777" w:rsidR="000B18DB" w:rsidRDefault="000B18DB">
      <w:r>
        <w:continuationSeparator/>
      </w:r>
    </w:p>
    <w:p w14:paraId="232694B6" w14:textId="77777777" w:rsidR="000B18DB" w:rsidRDefault="000B18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0"/>
  </w:num>
  <w:num w:numId="3" w16cid:durableId="302126787">
    <w:abstractNumId w:val="0"/>
  </w:num>
  <w:num w:numId="4" w16cid:durableId="599146915">
    <w:abstractNumId w:val="9"/>
  </w:num>
  <w:num w:numId="5" w16cid:durableId="295841500">
    <w:abstractNumId w:val="12"/>
  </w:num>
  <w:num w:numId="6" w16cid:durableId="1826163485">
    <w:abstractNumId w:val="6"/>
  </w:num>
  <w:num w:numId="7" w16cid:durableId="580407118">
    <w:abstractNumId w:val="13"/>
  </w:num>
  <w:num w:numId="8" w16cid:durableId="456874003">
    <w:abstractNumId w:val="8"/>
  </w:num>
  <w:num w:numId="9" w16cid:durableId="2022124354">
    <w:abstractNumId w:val="14"/>
  </w:num>
  <w:num w:numId="10" w16cid:durableId="514536363">
    <w:abstractNumId w:val="16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5"/>
  </w:num>
  <w:num w:numId="14" w16cid:durableId="197668867">
    <w:abstractNumId w:val="5"/>
  </w:num>
  <w:num w:numId="15" w16cid:durableId="1473526487">
    <w:abstractNumId w:val="7"/>
  </w:num>
  <w:num w:numId="16" w16cid:durableId="196819890">
    <w:abstractNumId w:val="11"/>
  </w:num>
  <w:num w:numId="17" w16cid:durableId="311570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63332"/>
    <w:rsid w:val="000747A0"/>
    <w:rsid w:val="00084C05"/>
    <w:rsid w:val="0009527B"/>
    <w:rsid w:val="000A0150"/>
    <w:rsid w:val="000B18DB"/>
    <w:rsid w:val="000E63C9"/>
    <w:rsid w:val="00100802"/>
    <w:rsid w:val="001137B7"/>
    <w:rsid w:val="00130E9D"/>
    <w:rsid w:val="00150A6D"/>
    <w:rsid w:val="00185B35"/>
    <w:rsid w:val="001964BD"/>
    <w:rsid w:val="001E3C59"/>
    <w:rsid w:val="001F2BC8"/>
    <w:rsid w:val="001F5F6B"/>
    <w:rsid w:val="00243EBC"/>
    <w:rsid w:val="00246A35"/>
    <w:rsid w:val="00284348"/>
    <w:rsid w:val="002C17E7"/>
    <w:rsid w:val="002F51F5"/>
    <w:rsid w:val="00312137"/>
    <w:rsid w:val="0031764A"/>
    <w:rsid w:val="00330359"/>
    <w:rsid w:val="00332D8F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E5716"/>
    <w:rsid w:val="00701F48"/>
    <w:rsid w:val="00707C77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16E41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4689C"/>
    <w:rsid w:val="00A532F3"/>
    <w:rsid w:val="00A8489E"/>
    <w:rsid w:val="00AB02A7"/>
    <w:rsid w:val="00AC29F3"/>
    <w:rsid w:val="00B231E5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81B40"/>
    <w:rsid w:val="00EA4F61"/>
    <w:rsid w:val="00EF555B"/>
    <w:rsid w:val="00F027BB"/>
    <w:rsid w:val="00F0502C"/>
    <w:rsid w:val="00F11DCF"/>
    <w:rsid w:val="00F162EA"/>
    <w:rsid w:val="00F2539E"/>
    <w:rsid w:val="00F45147"/>
    <w:rsid w:val="00F52D27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81575"/>
    <w:rsid w:val="00255E7B"/>
    <w:rsid w:val="00260B2D"/>
    <w:rsid w:val="00333774"/>
    <w:rsid w:val="007A2892"/>
    <w:rsid w:val="007C02A7"/>
    <w:rsid w:val="00E7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360</TotalTime>
  <Pages>7</Pages>
  <Words>212</Words>
  <Characters>1211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15</cp:revision>
  <cp:lastPrinted>2022-10-22T15:32:00Z</cp:lastPrinted>
  <dcterms:created xsi:type="dcterms:W3CDTF">2022-10-18T20:57:00Z</dcterms:created>
  <dcterms:modified xsi:type="dcterms:W3CDTF">2022-11-06T21:26:00Z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